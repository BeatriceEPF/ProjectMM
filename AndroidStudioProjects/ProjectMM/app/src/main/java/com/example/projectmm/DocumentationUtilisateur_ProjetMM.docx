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E6ED42" w14:textId="588FDF6B" w:rsidR="00952F7D" w:rsidRPr="000302A3" w:rsidRDefault="00952F7D" w:rsidP="00A602AF">
      <w:pPr>
        <w:pStyle w:val="Ancredugraphisme"/>
        <w:rPr>
          <w:noProof/>
          <w:sz w:val="8"/>
          <w:szCs w:val="22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4675"/>
        <w:gridCol w:w="4675"/>
      </w:tblGrid>
      <w:tr w:rsidR="00A602AF" w:rsidRPr="000302A3" w14:paraId="25980F2E" w14:textId="77777777" w:rsidTr="00A07DCE">
        <w:trPr>
          <w:trHeight w:val="2341"/>
        </w:trPr>
        <w:tc>
          <w:tcPr>
            <w:tcW w:w="9350" w:type="dxa"/>
            <w:gridSpan w:val="2"/>
            <w:vAlign w:val="center"/>
          </w:tcPr>
          <w:p w14:paraId="403476F5" w14:textId="77777777" w:rsidR="00C6090C" w:rsidRPr="00C6090C" w:rsidRDefault="00C6090C" w:rsidP="00BF5C57">
            <w:pPr>
              <w:pStyle w:val="Titre1"/>
              <w:rPr>
                <w:noProof/>
                <w:sz w:val="56"/>
                <w:szCs w:val="56"/>
              </w:rPr>
            </w:pPr>
          </w:p>
          <w:p w14:paraId="5128CEF3" w14:textId="7E416B7C" w:rsidR="00B21401" w:rsidRPr="00342E19" w:rsidRDefault="00C6090C" w:rsidP="00B21401">
            <w:pPr>
              <w:pStyle w:val="Titre1"/>
              <w:rPr>
                <w:noProof/>
                <w:sz w:val="60"/>
                <w:szCs w:val="60"/>
              </w:rPr>
            </w:pPr>
            <w:r>
              <w:rPr>
                <w:noProof/>
                <w:sz w:val="56"/>
                <w:szCs w:val="56"/>
              </w:rPr>
              <w:t xml:space="preserve">  </w:t>
            </w:r>
            <w:r w:rsidR="003820AC" w:rsidRPr="00342E19">
              <w:rPr>
                <w:noProof/>
                <w:sz w:val="60"/>
                <w:szCs w:val="60"/>
              </w:rPr>
              <w:t>PROJET</w:t>
            </w:r>
            <w:r w:rsidR="00BF5C57" w:rsidRPr="00342E19">
              <w:rPr>
                <w:noProof/>
                <w:sz w:val="60"/>
                <w:szCs w:val="60"/>
              </w:rPr>
              <w:t xml:space="preserve"> : </w:t>
            </w:r>
            <w:r w:rsidR="003820AC" w:rsidRPr="00342E19">
              <w:rPr>
                <w:noProof/>
                <w:sz w:val="60"/>
                <w:szCs w:val="60"/>
              </w:rPr>
              <w:t xml:space="preserve"> </w:t>
            </w:r>
            <w:r w:rsidR="00BF5C57" w:rsidRPr="00342E19">
              <w:rPr>
                <w:noProof/>
                <w:sz w:val="60"/>
                <w:szCs w:val="60"/>
              </w:rPr>
              <w:t>ANDROID / KOTLIN</w:t>
            </w:r>
            <w:r w:rsidR="00B21401" w:rsidRPr="00342E19">
              <w:rPr>
                <w:noProof/>
                <w:sz w:val="60"/>
                <w:szCs w:val="60"/>
              </w:rPr>
              <w:t>N</w:t>
            </w:r>
          </w:p>
        </w:tc>
      </w:tr>
      <w:tr w:rsidR="00A602AF" w:rsidRPr="000302A3" w14:paraId="73C17094" w14:textId="77777777" w:rsidTr="00A07DCE">
        <w:trPr>
          <w:trHeight w:val="8895"/>
        </w:trPr>
        <w:tc>
          <w:tcPr>
            <w:tcW w:w="4675" w:type="dxa"/>
            <w:vAlign w:val="center"/>
          </w:tcPr>
          <w:p w14:paraId="33EC5E8D" w14:textId="43243240" w:rsidR="006F4D4D" w:rsidRPr="000302A3" w:rsidRDefault="006F4D4D" w:rsidP="00A602AF">
            <w:pPr>
              <w:rPr>
                <w:noProof/>
                <w:sz w:val="22"/>
                <w:szCs w:val="22"/>
              </w:rPr>
            </w:pPr>
          </w:p>
          <w:p w14:paraId="67D6694E" w14:textId="49CC13A4" w:rsidR="006F4D4D" w:rsidRPr="000302A3" w:rsidRDefault="006F4D4D" w:rsidP="00A602AF">
            <w:pPr>
              <w:rPr>
                <w:noProof/>
                <w:sz w:val="22"/>
                <w:szCs w:val="22"/>
              </w:rPr>
            </w:pPr>
          </w:p>
          <w:p w14:paraId="42F7F044" w14:textId="6D52B4BD" w:rsidR="006F4D4D" w:rsidRPr="000302A3" w:rsidRDefault="006F4D4D" w:rsidP="00A602AF">
            <w:pPr>
              <w:rPr>
                <w:noProof/>
                <w:sz w:val="22"/>
                <w:szCs w:val="22"/>
              </w:rPr>
            </w:pPr>
          </w:p>
          <w:p w14:paraId="11363CE2" w14:textId="77777777" w:rsidR="006F4D4D" w:rsidRPr="000302A3" w:rsidRDefault="006F4D4D" w:rsidP="00A602AF">
            <w:pPr>
              <w:rPr>
                <w:noProof/>
                <w:sz w:val="22"/>
                <w:szCs w:val="22"/>
              </w:rPr>
            </w:pPr>
          </w:p>
          <w:p w14:paraId="384F1319" w14:textId="77777777" w:rsidR="006F4D4D" w:rsidRPr="000302A3" w:rsidRDefault="006F4D4D" w:rsidP="00A602AF">
            <w:pPr>
              <w:rPr>
                <w:noProof/>
                <w:sz w:val="22"/>
                <w:szCs w:val="22"/>
              </w:rPr>
            </w:pPr>
          </w:p>
          <w:p w14:paraId="2C6860F3" w14:textId="77777777" w:rsidR="006F4D4D" w:rsidRPr="000302A3" w:rsidRDefault="006F4D4D" w:rsidP="00A602AF">
            <w:pPr>
              <w:rPr>
                <w:noProof/>
                <w:sz w:val="22"/>
                <w:szCs w:val="22"/>
              </w:rPr>
            </w:pPr>
          </w:p>
          <w:p w14:paraId="55EE6695" w14:textId="77777777" w:rsidR="006F4D4D" w:rsidRPr="000302A3" w:rsidRDefault="006F4D4D" w:rsidP="00A602AF">
            <w:pPr>
              <w:rPr>
                <w:noProof/>
                <w:sz w:val="22"/>
                <w:szCs w:val="22"/>
              </w:rPr>
            </w:pPr>
          </w:p>
          <w:p w14:paraId="4484FADC" w14:textId="77777777" w:rsidR="006F4D4D" w:rsidRPr="000302A3" w:rsidRDefault="006F4D4D" w:rsidP="00A602AF">
            <w:pPr>
              <w:rPr>
                <w:noProof/>
                <w:sz w:val="22"/>
                <w:szCs w:val="22"/>
              </w:rPr>
            </w:pPr>
          </w:p>
          <w:p w14:paraId="558B1573" w14:textId="03912B64" w:rsidR="00A602AF" w:rsidRPr="000302A3" w:rsidRDefault="00A602AF" w:rsidP="00A602AF">
            <w:pPr>
              <w:rPr>
                <w:noProof/>
                <w:sz w:val="22"/>
                <w:szCs w:val="22"/>
              </w:rPr>
            </w:pPr>
          </w:p>
        </w:tc>
        <w:tc>
          <w:tcPr>
            <w:tcW w:w="4675" w:type="dxa"/>
          </w:tcPr>
          <w:p w14:paraId="53C2D064" w14:textId="31D67EA9" w:rsidR="00A602AF" w:rsidRPr="000302A3" w:rsidRDefault="00B21401">
            <w:pPr>
              <w:rPr>
                <w:noProof/>
                <w:sz w:val="22"/>
                <w:szCs w:val="22"/>
              </w:rPr>
            </w:pPr>
            <w:r w:rsidRPr="000302A3">
              <w:rPr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0648" behindDoc="0" locked="0" layoutInCell="1" allowOverlap="1" wp14:anchorId="68C9B1C2" wp14:editId="46356CB7">
                      <wp:simplePos x="0" y="0"/>
                      <wp:positionH relativeFrom="column">
                        <wp:posOffset>-2395632</wp:posOffset>
                      </wp:positionH>
                      <wp:positionV relativeFrom="paragraph">
                        <wp:posOffset>3216151</wp:posOffset>
                      </wp:positionV>
                      <wp:extent cx="4416499" cy="789710"/>
                      <wp:effectExtent l="0" t="0" r="0" b="0"/>
                      <wp:wrapNone/>
                      <wp:docPr id="561076453" name="Zone de texte 5610764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416499" cy="78971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653B7408" w14:textId="0BF90500" w:rsidR="00B21401" w:rsidRPr="00342E19" w:rsidRDefault="00B21401" w:rsidP="00342E19">
                                  <w:pPr>
                                    <w:jc w:val="center"/>
                                    <w:rPr>
                                      <w:rFonts w:asciiTheme="majorHAnsi" w:hAnsiTheme="majorHAnsi"/>
                                      <w:b/>
                                      <w:bCs/>
                                      <w:sz w:val="50"/>
                                      <w:szCs w:val="50"/>
                                    </w:rPr>
                                  </w:pPr>
                                  <w:r w:rsidRPr="00342E19">
                                    <w:rPr>
                                      <w:rFonts w:asciiTheme="majorHAnsi" w:hAnsiTheme="majorHAnsi"/>
                                      <w:b/>
                                      <w:bCs/>
                                      <w:noProof/>
                                      <w:sz w:val="50"/>
                                      <w:szCs w:val="50"/>
                                    </w:rPr>
                                    <w:t xml:space="preserve">DOCUMENTATION </w:t>
                                  </w:r>
                                  <w:r w:rsidR="00342E19">
                                    <w:rPr>
                                      <w:rFonts w:asciiTheme="majorHAnsi" w:hAnsiTheme="majorHAnsi"/>
                                      <w:b/>
                                      <w:bCs/>
                                      <w:noProof/>
                                      <w:sz w:val="50"/>
                                      <w:szCs w:val="50"/>
                                    </w:rPr>
                                    <w:t>UTLISATEUR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8C9B1C2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561076453" o:spid="_x0000_s1026" type="#_x0000_t202" style="position:absolute;margin-left:-188.65pt;margin-top:253.25pt;width:347.75pt;height:62.2pt;z-index:251660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" filled="f" stroked="f" strokeweight="1pt">
                      <v:stroke miterlimit="4"/>
                      <v:textbox inset="4pt,4pt,4pt,4pt">
                        <w:txbxContent>
                          <w:p w14:paraId="653B7408" w14:textId="0BF90500" w:rsidR="00B21401" w:rsidRPr="00342E19" w:rsidRDefault="00B21401" w:rsidP="00342E19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bCs/>
                                <w:sz w:val="50"/>
                                <w:szCs w:val="50"/>
                              </w:rPr>
                            </w:pPr>
                            <w:r w:rsidRPr="00342E19">
                              <w:rPr>
                                <w:rFonts w:asciiTheme="majorHAnsi" w:hAnsiTheme="majorHAnsi"/>
                                <w:b/>
                                <w:bCs/>
                                <w:noProof/>
                                <w:sz w:val="50"/>
                                <w:szCs w:val="50"/>
                              </w:rPr>
                              <w:t xml:space="preserve">DOCUMENTATION </w:t>
                            </w:r>
                            <w:r w:rsidR="00342E19">
                              <w:rPr>
                                <w:rFonts w:asciiTheme="majorHAnsi" w:hAnsiTheme="majorHAnsi"/>
                                <w:b/>
                                <w:bCs/>
                                <w:noProof/>
                                <w:sz w:val="50"/>
                                <w:szCs w:val="50"/>
                              </w:rPr>
                              <w:t>UTLISATEUR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6090C" w:rsidRPr="00C6090C">
              <w:rPr>
                <w:noProof/>
                <w:sz w:val="22"/>
                <w:szCs w:val="22"/>
              </w:rPr>
              <w:drawing>
                <wp:anchor distT="0" distB="0" distL="114300" distR="114300" simplePos="0" relativeHeight="251657216" behindDoc="1" locked="0" layoutInCell="1" allowOverlap="1" wp14:anchorId="534CD1A7" wp14:editId="25F30571">
                  <wp:simplePos x="0" y="0"/>
                  <wp:positionH relativeFrom="column">
                    <wp:posOffset>-3088005</wp:posOffset>
                  </wp:positionH>
                  <wp:positionV relativeFrom="paragraph">
                    <wp:posOffset>-1005205</wp:posOffset>
                  </wp:positionV>
                  <wp:extent cx="6325235" cy="8317865"/>
                  <wp:effectExtent l="38100" t="38100" r="37465" b="45085"/>
                  <wp:wrapNone/>
                  <wp:docPr id="11" name="Image 10" descr="Une image contenant dessin humoristique, vert, jouet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E881868-A4F0-E4C9-118D-94F0EC802BF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 10" descr="Une image contenant dessin humoristique, vert, jouet">
                            <a:extLst>
                              <a:ext uri="{FF2B5EF4-FFF2-40B4-BE49-F238E27FC236}">
                                <a16:creationId xmlns:a16="http://schemas.microsoft.com/office/drawing/2014/main" id="{5E881868-A4F0-E4C9-118D-94F0EC802BF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5235" cy="8317865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rgbClr val="5CD3FF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6090C" w:rsidRPr="000302A3">
              <w:rPr>
                <w:noProof/>
                <w:sz w:val="8"/>
                <w:szCs w:val="22"/>
                <w:lang w:bidi="fr-FR"/>
              </w:rPr>
              <mc:AlternateContent>
                <mc:Choice Requires="wps">
                  <w:drawing>
                    <wp:anchor distT="0" distB="0" distL="114300" distR="114300" simplePos="0" relativeHeight="251658241" behindDoc="1" locked="0" layoutInCell="1" allowOverlap="1" wp14:anchorId="23373EB4" wp14:editId="1E67D51F">
                      <wp:simplePos x="0" y="0"/>
                      <wp:positionH relativeFrom="column">
                        <wp:posOffset>-3286274</wp:posOffset>
                      </wp:positionH>
                      <wp:positionV relativeFrom="paragraph">
                        <wp:posOffset>300701</wp:posOffset>
                      </wp:positionV>
                      <wp:extent cx="6264234" cy="7043717"/>
                      <wp:effectExtent l="0" t="0" r="3810" b="5080"/>
                      <wp:wrapNone/>
                      <wp:docPr id="2" name="Forme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64234" cy="7043717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0" y="0"/>
                                    </a:moveTo>
                                    <a:lnTo>
                                      <a:pt x="21600" y="14168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0" y="216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A3E0FF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D319F7" id="Forme" o:spid="_x0000_s1026" alt="&quot;&quot;" style="position:absolute;margin-left:-258.75pt;margin-top:23.7pt;width:493.25pt;height:554.6pt;z-index:-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" path="m,l21600,14168r,7432l,21600,,xe" fillcolor="#a3e0ff" stroked="f" strokeweight="1pt">
                      <v:stroke miterlimit="4" joinstyle="miter"/>
                      <v:path arrowok="t" o:extrusionok="f" o:connecttype="custom" o:connectlocs="3132117,3521859;3132117,3521859;3132117,3521859;3132117,3521859" o:connectangles="0,90,180,270"/>
                    </v:shape>
                  </w:pict>
                </mc:Fallback>
              </mc:AlternateContent>
            </w:r>
          </w:p>
        </w:tc>
      </w:tr>
      <w:tr w:rsidR="00A602AF" w:rsidRPr="000302A3" w14:paraId="3D7BC303" w14:textId="77777777" w:rsidTr="00A07DCE">
        <w:trPr>
          <w:trHeight w:val="2718"/>
        </w:trPr>
        <w:tc>
          <w:tcPr>
            <w:tcW w:w="4675" w:type="dxa"/>
          </w:tcPr>
          <w:p w14:paraId="0E7BB221" w14:textId="1A2FF909" w:rsidR="0061108E" w:rsidRPr="004E636B" w:rsidRDefault="004E636B" w:rsidP="0061108E">
            <w:pPr>
              <w:pStyle w:val="Titre2"/>
              <w:rPr>
                <w:noProof/>
                <w:lang w:val="it-IT"/>
              </w:rPr>
            </w:pPr>
            <w:r w:rsidRPr="004E636B">
              <w:rPr>
                <w:noProof/>
                <w:lang w:val="it-IT"/>
              </w:rPr>
              <w:t>GUYOT</w:t>
            </w:r>
            <w:r w:rsidR="0061108E" w:rsidRPr="004E636B">
              <w:rPr>
                <w:noProof/>
                <w:lang w:val="it-IT"/>
              </w:rPr>
              <w:t xml:space="preserve"> </w:t>
            </w:r>
            <w:r w:rsidRPr="004E636B">
              <w:rPr>
                <w:noProof/>
                <w:lang w:val="it-IT"/>
              </w:rPr>
              <w:t>Flori</w:t>
            </w:r>
            <w:r>
              <w:rPr>
                <w:noProof/>
                <w:lang w:val="it-IT"/>
              </w:rPr>
              <w:t>an</w:t>
            </w:r>
          </w:p>
          <w:p w14:paraId="0858D94C" w14:textId="2E5047C7" w:rsidR="0061108E" w:rsidRPr="004E636B" w:rsidRDefault="0061108E" w:rsidP="004E678C">
            <w:pPr>
              <w:pStyle w:val="Titre2"/>
              <w:rPr>
                <w:noProof/>
                <w:lang w:val="it-IT"/>
              </w:rPr>
            </w:pPr>
            <w:r w:rsidRPr="004E636B">
              <w:rPr>
                <w:noProof/>
                <w:lang w:val="it-IT"/>
              </w:rPr>
              <w:t>GARCIA CEGARRA Béatrice</w:t>
            </w:r>
          </w:p>
          <w:p w14:paraId="652377D9" w14:textId="1876FF94" w:rsidR="004E678C" w:rsidRPr="004E636B" w:rsidRDefault="004E678C" w:rsidP="0061108E">
            <w:pPr>
              <w:rPr>
                <w:sz w:val="28"/>
                <w:szCs w:val="28"/>
                <w:lang w:val="it-IT"/>
              </w:rPr>
            </w:pPr>
          </w:p>
          <w:p w14:paraId="28379F71" w14:textId="77777777" w:rsidR="004E678C" w:rsidRPr="004E636B" w:rsidRDefault="004E678C" w:rsidP="0061108E">
            <w:pPr>
              <w:rPr>
                <w:sz w:val="28"/>
                <w:szCs w:val="28"/>
                <w:lang w:val="it-IT"/>
              </w:rPr>
            </w:pPr>
          </w:p>
          <w:p w14:paraId="68860D04" w14:textId="13CBAAC6" w:rsidR="0061108E" w:rsidRPr="000302A3" w:rsidRDefault="0061108E" w:rsidP="004E678C">
            <w:pPr>
              <w:pStyle w:val="Titre2"/>
              <w:rPr>
                <w:b/>
                <w:bCs/>
                <w:noProof/>
              </w:rPr>
            </w:pPr>
            <w:r w:rsidRPr="000302A3">
              <w:rPr>
                <w:b/>
                <w:bCs/>
                <w:noProof/>
              </w:rPr>
              <w:t xml:space="preserve">Groupe </w:t>
            </w:r>
            <w:r w:rsidR="004E636B">
              <w:rPr>
                <w:b/>
                <w:bCs/>
                <w:noProof/>
              </w:rPr>
              <w:t>MIN1</w:t>
            </w:r>
            <w:r w:rsidR="004E678C" w:rsidRPr="000302A3">
              <w:rPr>
                <w:b/>
                <w:bCs/>
                <w:noProof/>
              </w:rPr>
              <w:t xml:space="preserve"> – </w:t>
            </w:r>
            <w:r w:rsidR="004E636B">
              <w:rPr>
                <w:b/>
                <w:bCs/>
                <w:noProof/>
              </w:rPr>
              <w:t>P2024</w:t>
            </w:r>
          </w:p>
          <w:p w14:paraId="34A93E7F" w14:textId="7B4C1CAD" w:rsidR="0061108E" w:rsidRPr="000302A3" w:rsidRDefault="0061108E" w:rsidP="0061108E">
            <w:pPr>
              <w:pStyle w:val="Titre2"/>
              <w:rPr>
                <w:noProof/>
              </w:rPr>
            </w:pPr>
          </w:p>
        </w:tc>
        <w:tc>
          <w:tcPr>
            <w:tcW w:w="4675" w:type="dxa"/>
          </w:tcPr>
          <w:p w14:paraId="5BCF5EFC" w14:textId="591AFF57" w:rsidR="00A602AF" w:rsidRPr="000302A3" w:rsidRDefault="00342E19">
            <w:pPr>
              <w:rPr>
                <w:noProof/>
                <w:sz w:val="22"/>
                <w:szCs w:val="22"/>
              </w:rPr>
            </w:pPr>
            <w:r w:rsidRPr="000302A3">
              <w:rPr>
                <w:noProof/>
                <w:sz w:val="22"/>
                <w:szCs w:val="22"/>
              </w:rPr>
              <w:drawing>
                <wp:anchor distT="0" distB="0" distL="114300" distR="114300" simplePos="0" relativeHeight="251661672" behindDoc="1" locked="0" layoutInCell="1" allowOverlap="1" wp14:anchorId="5209EE5C" wp14:editId="4D8D49B6">
                  <wp:simplePos x="0" y="0"/>
                  <wp:positionH relativeFrom="column">
                    <wp:posOffset>1320709</wp:posOffset>
                  </wp:positionH>
                  <wp:positionV relativeFrom="paragraph">
                    <wp:posOffset>49151</wp:posOffset>
                  </wp:positionV>
                  <wp:extent cx="1235034" cy="1130684"/>
                  <wp:effectExtent l="0" t="0" r="3810" b="0"/>
                  <wp:wrapNone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5034" cy="1130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07411333" w14:textId="4051A9D4" w:rsidR="00D56120" w:rsidRPr="000302A3" w:rsidRDefault="00D56120">
      <w:pPr>
        <w:rPr>
          <w:noProof/>
          <w:sz w:val="22"/>
          <w:szCs w:val="22"/>
        </w:rPr>
      </w:pPr>
    </w:p>
    <w:p w14:paraId="60385FB0" w14:textId="77777777" w:rsidR="00D56120" w:rsidRPr="000302A3" w:rsidRDefault="00D56120">
      <w:pPr>
        <w:rPr>
          <w:noProof/>
          <w:sz w:val="22"/>
          <w:szCs w:val="22"/>
        </w:rPr>
      </w:pPr>
    </w:p>
    <w:sdt>
      <w:sdtPr>
        <w:rPr>
          <w:rFonts w:asciiTheme="minorHAnsi" w:eastAsiaTheme="minorHAnsi" w:hAnsiTheme="minorHAnsi" w:cstheme="minorBidi"/>
          <w:color w:val="auto"/>
          <w:sz w:val="36"/>
          <w:szCs w:val="36"/>
          <w:lang w:eastAsia="en-US"/>
        </w:rPr>
        <w:id w:val="-1728371762"/>
        <w:docPartObj>
          <w:docPartGallery w:val="Table of Contents"/>
          <w:docPartUnique/>
        </w:docPartObj>
      </w:sdtPr>
      <w:sdtEndPr>
        <w:rPr>
          <w:sz w:val="22"/>
          <w:szCs w:val="22"/>
        </w:rPr>
      </w:sdtEndPr>
      <w:sdtContent>
        <w:p w14:paraId="7C418186" w14:textId="15A54811" w:rsidR="00452055" w:rsidRPr="000302A3" w:rsidRDefault="00452055" w:rsidP="00844FA9">
          <w:pPr>
            <w:pStyle w:val="En-ttedetabledesmatires"/>
            <w:jc w:val="center"/>
            <w:rPr>
              <w:color w:val="0070C0"/>
              <w:sz w:val="52"/>
              <w:szCs w:val="52"/>
            </w:rPr>
          </w:pPr>
          <w:r w:rsidRPr="000302A3">
            <w:rPr>
              <w:color w:val="0070C0"/>
              <w:sz w:val="52"/>
              <w:szCs w:val="52"/>
            </w:rPr>
            <w:t>Table des matières</w:t>
          </w:r>
        </w:p>
        <w:p w14:paraId="00CA77F4" w14:textId="77777777" w:rsidR="00844FA9" w:rsidRPr="000302A3" w:rsidRDefault="00844FA9" w:rsidP="00844FA9">
          <w:pPr>
            <w:rPr>
              <w:sz w:val="20"/>
              <w:szCs w:val="20"/>
              <w:lang w:eastAsia="fr-FR"/>
            </w:rPr>
          </w:pPr>
        </w:p>
        <w:p w14:paraId="2C396971" w14:textId="77777777" w:rsidR="00452055" w:rsidRPr="000302A3" w:rsidRDefault="00452055" w:rsidP="00452055">
          <w:pPr>
            <w:rPr>
              <w:sz w:val="20"/>
              <w:szCs w:val="20"/>
              <w:lang w:eastAsia="fr-FR"/>
            </w:rPr>
          </w:pPr>
        </w:p>
        <w:p w14:paraId="4192BBB3" w14:textId="16B90B39" w:rsidR="00342E19" w:rsidRPr="00342E19" w:rsidRDefault="0083324F" w:rsidP="00342E19">
          <w:pPr>
            <w:pStyle w:val="TM1"/>
            <w:rPr>
              <w:rFonts w:ascii="Arial" w:hAnsi="Arial" w:cs="Arial"/>
              <w:sz w:val="22"/>
              <w:szCs w:val="22"/>
            </w:rPr>
          </w:pPr>
          <w:r>
            <w:rPr>
              <w:rFonts w:ascii="Arial" w:hAnsi="Arial" w:cs="Arial"/>
              <w:sz w:val="22"/>
              <w:szCs w:val="22"/>
            </w:rPr>
            <w:t>Prise en main</w:t>
          </w:r>
          <w:r w:rsidR="00342E19">
            <w:rPr>
              <w:rFonts w:ascii="Arial" w:hAnsi="Arial" w:cs="Arial"/>
              <w:sz w:val="22"/>
              <w:szCs w:val="22"/>
            </w:rPr>
            <w:t xml:space="preserve"> de l’application</w:t>
          </w:r>
          <w:r w:rsidR="00452055" w:rsidRPr="000302A3">
            <w:rPr>
              <w:rFonts w:ascii="Arial" w:hAnsi="Arial" w:cs="Arial"/>
              <w:sz w:val="22"/>
              <w:szCs w:val="22"/>
            </w:rPr>
            <w:ptab w:relativeTo="margin" w:alignment="right" w:leader="dot"/>
          </w:r>
          <w:r w:rsidR="008424AB">
            <w:rPr>
              <w:rFonts w:ascii="Arial" w:hAnsi="Arial" w:cs="Arial"/>
              <w:sz w:val="22"/>
              <w:szCs w:val="22"/>
            </w:rPr>
            <w:t>2</w:t>
          </w:r>
        </w:p>
        <w:p w14:paraId="754B2D2C" w14:textId="067B41AA" w:rsidR="00452055" w:rsidRPr="000302A3" w:rsidRDefault="00342E19" w:rsidP="00452055">
          <w:pPr>
            <w:pStyle w:val="TM2"/>
            <w:ind w:left="216"/>
            <w:outlineLvl w:val="1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Page d’accueil</w:t>
          </w:r>
          <w:r w:rsidR="00452055" w:rsidRPr="000302A3">
            <w:rPr>
              <w:rFonts w:ascii="Arial" w:hAnsi="Arial" w:cs="Arial"/>
              <w:sz w:val="20"/>
              <w:szCs w:val="20"/>
            </w:rPr>
            <w:ptab w:relativeTo="margin" w:alignment="right" w:leader="dot"/>
          </w:r>
          <w:r w:rsidR="00452055" w:rsidRPr="000302A3">
            <w:rPr>
              <w:rFonts w:ascii="Arial" w:hAnsi="Arial" w:cs="Arial"/>
              <w:sz w:val="20"/>
              <w:szCs w:val="20"/>
            </w:rPr>
            <w:t>2</w:t>
          </w:r>
        </w:p>
        <w:p w14:paraId="2DFA168C" w14:textId="1AE27DA8" w:rsidR="00452055" w:rsidRPr="000302A3" w:rsidRDefault="00342E19" w:rsidP="00452055">
          <w:pPr>
            <w:pStyle w:val="TM2"/>
            <w:ind w:left="216"/>
            <w:outlineLvl w:val="1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Navigation</w:t>
          </w:r>
          <w:r w:rsidR="0083324F">
            <w:rPr>
              <w:rFonts w:ascii="Arial" w:hAnsi="Arial" w:cs="Arial"/>
              <w:sz w:val="20"/>
              <w:szCs w:val="20"/>
            </w:rPr>
            <w:t xml:space="preserve"> entre les pages</w:t>
          </w:r>
          <w:r w:rsidR="00452055" w:rsidRPr="000302A3">
            <w:rPr>
              <w:rFonts w:ascii="Arial" w:hAnsi="Arial" w:cs="Arial"/>
              <w:sz w:val="20"/>
              <w:szCs w:val="20"/>
            </w:rPr>
            <w:ptab w:relativeTo="margin" w:alignment="right" w:leader="dot"/>
          </w:r>
          <w:r w:rsidR="00452055" w:rsidRPr="000302A3">
            <w:rPr>
              <w:rFonts w:ascii="Arial" w:hAnsi="Arial" w:cs="Arial"/>
              <w:sz w:val="20"/>
              <w:szCs w:val="20"/>
            </w:rPr>
            <w:t>2</w:t>
          </w:r>
        </w:p>
        <w:p w14:paraId="54FCD344" w14:textId="77777777" w:rsidR="00844FA9" w:rsidRPr="000302A3" w:rsidRDefault="00844FA9" w:rsidP="003B602A">
          <w:pPr>
            <w:pStyle w:val="TM1"/>
            <w:rPr>
              <w:rFonts w:ascii="Arial" w:hAnsi="Arial" w:cs="Arial"/>
              <w:sz w:val="22"/>
              <w:szCs w:val="22"/>
            </w:rPr>
          </w:pPr>
        </w:p>
        <w:p w14:paraId="3D037599" w14:textId="490E45CF" w:rsidR="00452055" w:rsidRPr="000302A3" w:rsidRDefault="0083324F" w:rsidP="003B602A">
          <w:pPr>
            <w:pStyle w:val="TM1"/>
            <w:rPr>
              <w:rFonts w:ascii="Arial" w:hAnsi="Arial" w:cs="Arial"/>
              <w:sz w:val="22"/>
              <w:szCs w:val="22"/>
            </w:rPr>
          </w:pPr>
          <w:r>
            <w:rPr>
              <w:rFonts w:ascii="Arial" w:hAnsi="Arial" w:cs="Arial"/>
              <w:sz w:val="22"/>
              <w:szCs w:val="22"/>
            </w:rPr>
            <w:t>Recherche d’un film</w:t>
          </w:r>
          <w:r w:rsidR="00452055" w:rsidRPr="000302A3">
            <w:rPr>
              <w:rFonts w:ascii="Arial" w:hAnsi="Arial" w:cs="Arial"/>
              <w:sz w:val="22"/>
              <w:szCs w:val="22"/>
            </w:rPr>
            <w:ptab w:relativeTo="margin" w:alignment="right" w:leader="dot"/>
          </w:r>
          <w:r w:rsidR="00452055" w:rsidRPr="000302A3">
            <w:rPr>
              <w:rFonts w:ascii="Arial" w:hAnsi="Arial" w:cs="Arial"/>
              <w:sz w:val="22"/>
              <w:szCs w:val="22"/>
            </w:rPr>
            <w:t>4</w:t>
          </w:r>
        </w:p>
        <w:p w14:paraId="1B69CCBC" w14:textId="3E654A21" w:rsidR="00844FA9" w:rsidRPr="000302A3" w:rsidRDefault="0083324F" w:rsidP="00844FA9">
          <w:pPr>
            <w:pStyle w:val="TM2"/>
            <w:ind w:left="216"/>
            <w:outlineLvl w:val="1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Liste des films récents</w:t>
          </w:r>
          <w:r w:rsidR="00844FA9" w:rsidRPr="000302A3">
            <w:rPr>
              <w:rFonts w:ascii="Arial" w:hAnsi="Arial" w:cs="Arial"/>
              <w:sz w:val="20"/>
              <w:szCs w:val="20"/>
            </w:rPr>
            <w:ptab w:relativeTo="margin" w:alignment="right" w:leader="dot"/>
          </w:r>
          <w:r w:rsidR="00844FA9" w:rsidRPr="000302A3">
            <w:rPr>
              <w:rFonts w:ascii="Arial" w:hAnsi="Arial" w:cs="Arial"/>
              <w:sz w:val="20"/>
              <w:szCs w:val="20"/>
            </w:rPr>
            <w:t>2</w:t>
          </w:r>
        </w:p>
        <w:p w14:paraId="44DFF5EE" w14:textId="41F3B7E8" w:rsidR="00844FA9" w:rsidRDefault="0083324F" w:rsidP="00844FA9">
          <w:pPr>
            <w:pStyle w:val="TM2"/>
            <w:ind w:left="216"/>
            <w:outlineLvl w:val="1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Barre de recherche</w:t>
          </w:r>
          <w:r w:rsidR="00844FA9" w:rsidRPr="000302A3">
            <w:rPr>
              <w:rFonts w:ascii="Arial" w:hAnsi="Arial" w:cs="Arial"/>
              <w:sz w:val="20"/>
              <w:szCs w:val="20"/>
            </w:rPr>
            <w:ptab w:relativeTo="margin" w:alignment="right" w:leader="dot"/>
          </w:r>
          <w:r w:rsidR="00844FA9" w:rsidRPr="000302A3">
            <w:rPr>
              <w:rFonts w:ascii="Arial" w:hAnsi="Arial" w:cs="Arial"/>
              <w:sz w:val="20"/>
              <w:szCs w:val="20"/>
            </w:rPr>
            <w:t>2</w:t>
          </w:r>
        </w:p>
        <w:p w14:paraId="1A04C97E" w14:textId="02A345D8" w:rsidR="0083324F" w:rsidRPr="0083324F" w:rsidRDefault="0083324F" w:rsidP="0083324F">
          <w:pPr>
            <w:pStyle w:val="TM2"/>
            <w:ind w:left="216"/>
            <w:outlineLvl w:val="1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Scan de QR Code</w:t>
          </w:r>
          <w:r w:rsidRPr="000302A3">
            <w:rPr>
              <w:rFonts w:ascii="Arial" w:hAnsi="Arial" w:cs="Arial"/>
              <w:sz w:val="20"/>
              <w:szCs w:val="20"/>
            </w:rPr>
            <w:ptab w:relativeTo="margin" w:alignment="right" w:leader="dot"/>
          </w:r>
          <w:r w:rsidRPr="000302A3">
            <w:rPr>
              <w:rFonts w:ascii="Arial" w:hAnsi="Arial" w:cs="Arial"/>
              <w:sz w:val="20"/>
              <w:szCs w:val="20"/>
            </w:rPr>
            <w:t>2</w:t>
          </w:r>
        </w:p>
        <w:p w14:paraId="51176B95" w14:textId="6255C031" w:rsidR="0083324F" w:rsidRDefault="0083324F" w:rsidP="0083324F">
          <w:pPr>
            <w:rPr>
              <w:lang w:eastAsia="fr-FR"/>
            </w:rPr>
          </w:pPr>
        </w:p>
        <w:p w14:paraId="2616B793" w14:textId="59494D04" w:rsidR="0083324F" w:rsidRPr="000302A3" w:rsidRDefault="0083324F" w:rsidP="0083324F">
          <w:pPr>
            <w:pStyle w:val="TM1"/>
            <w:rPr>
              <w:rFonts w:ascii="Arial" w:hAnsi="Arial" w:cs="Arial"/>
              <w:sz w:val="22"/>
              <w:szCs w:val="22"/>
            </w:rPr>
          </w:pPr>
          <w:r>
            <w:rPr>
              <w:rFonts w:ascii="Arial" w:hAnsi="Arial" w:cs="Arial"/>
              <w:sz w:val="22"/>
              <w:szCs w:val="22"/>
            </w:rPr>
            <w:t>Informations sur un film</w:t>
          </w:r>
          <w:r w:rsidRPr="000302A3">
            <w:rPr>
              <w:rFonts w:ascii="Arial" w:hAnsi="Arial" w:cs="Arial"/>
              <w:sz w:val="22"/>
              <w:szCs w:val="22"/>
            </w:rPr>
            <w:ptab w:relativeTo="margin" w:alignment="right" w:leader="dot"/>
          </w:r>
          <w:r w:rsidRPr="000302A3">
            <w:rPr>
              <w:rFonts w:ascii="Arial" w:hAnsi="Arial" w:cs="Arial"/>
              <w:sz w:val="22"/>
              <w:szCs w:val="22"/>
            </w:rPr>
            <w:t>4</w:t>
          </w:r>
        </w:p>
        <w:p w14:paraId="508D4637" w14:textId="0E716A19" w:rsidR="0083324F" w:rsidRPr="000302A3" w:rsidRDefault="0083324F" w:rsidP="0083324F">
          <w:pPr>
            <w:pStyle w:val="TM2"/>
            <w:ind w:left="216"/>
            <w:outlineLvl w:val="1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Fiche de détail d’un film</w:t>
          </w:r>
          <w:r w:rsidRPr="000302A3">
            <w:rPr>
              <w:rFonts w:ascii="Arial" w:hAnsi="Arial" w:cs="Arial"/>
              <w:sz w:val="20"/>
              <w:szCs w:val="20"/>
            </w:rPr>
            <w:ptab w:relativeTo="margin" w:alignment="right" w:leader="dot"/>
          </w:r>
          <w:r w:rsidRPr="000302A3">
            <w:rPr>
              <w:rFonts w:ascii="Arial" w:hAnsi="Arial" w:cs="Arial"/>
              <w:sz w:val="20"/>
              <w:szCs w:val="20"/>
            </w:rPr>
            <w:t>2</w:t>
          </w:r>
        </w:p>
        <w:p w14:paraId="56CB8538" w14:textId="59873C02" w:rsidR="0083324F" w:rsidRPr="000302A3" w:rsidRDefault="0083324F" w:rsidP="0083324F">
          <w:pPr>
            <w:pStyle w:val="TM2"/>
            <w:ind w:left="216"/>
            <w:outlineLvl w:val="1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Films recommandés</w:t>
          </w:r>
          <w:r w:rsidRPr="000302A3">
            <w:rPr>
              <w:rFonts w:ascii="Arial" w:hAnsi="Arial" w:cs="Arial"/>
              <w:sz w:val="20"/>
              <w:szCs w:val="20"/>
            </w:rPr>
            <w:ptab w:relativeTo="margin" w:alignment="right" w:leader="dot"/>
          </w:r>
          <w:r w:rsidRPr="000302A3">
            <w:rPr>
              <w:rFonts w:ascii="Arial" w:hAnsi="Arial" w:cs="Arial"/>
              <w:sz w:val="20"/>
              <w:szCs w:val="20"/>
            </w:rPr>
            <w:t>2</w:t>
          </w:r>
        </w:p>
        <w:p w14:paraId="01C9643A" w14:textId="77777777" w:rsidR="0083324F" w:rsidRPr="0083324F" w:rsidRDefault="0083324F" w:rsidP="0083324F">
          <w:pPr>
            <w:rPr>
              <w:lang w:eastAsia="fr-FR"/>
            </w:rPr>
          </w:pPr>
        </w:p>
        <w:p w14:paraId="6D92E120" w14:textId="30C3ABE0" w:rsidR="00844FA9" w:rsidRPr="000302A3" w:rsidRDefault="00342E19" w:rsidP="003B602A">
          <w:pPr>
            <w:pStyle w:val="TM1"/>
            <w:rPr>
              <w:rFonts w:ascii="Arial" w:hAnsi="Arial" w:cs="Arial"/>
              <w:sz w:val="22"/>
              <w:szCs w:val="22"/>
            </w:rPr>
          </w:pPr>
          <w:r>
            <w:rPr>
              <w:rFonts w:ascii="Arial" w:hAnsi="Arial" w:cs="Arial"/>
              <w:sz w:val="22"/>
              <w:szCs w:val="22"/>
            </w:rPr>
            <w:t>Mon compte utilisateur</w:t>
          </w:r>
          <w:r w:rsidR="00844FA9" w:rsidRPr="000302A3">
            <w:rPr>
              <w:rFonts w:ascii="Arial" w:hAnsi="Arial" w:cs="Arial"/>
              <w:sz w:val="22"/>
              <w:szCs w:val="22"/>
            </w:rPr>
            <w:ptab w:relativeTo="margin" w:alignment="right" w:leader="dot"/>
          </w:r>
          <w:r w:rsidR="00844FA9" w:rsidRPr="000302A3">
            <w:rPr>
              <w:rFonts w:ascii="Arial" w:hAnsi="Arial" w:cs="Arial"/>
              <w:sz w:val="22"/>
              <w:szCs w:val="22"/>
            </w:rPr>
            <w:t>4</w:t>
          </w:r>
        </w:p>
        <w:p w14:paraId="68A2E7E3" w14:textId="5A24D6DE" w:rsidR="00844FA9" w:rsidRPr="000302A3" w:rsidRDefault="00342E19" w:rsidP="00844FA9">
          <w:pPr>
            <w:pStyle w:val="TM2"/>
            <w:ind w:left="216"/>
            <w:outlineLvl w:val="1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Gestion du profil</w:t>
          </w:r>
          <w:r w:rsidR="00844FA9" w:rsidRPr="000302A3">
            <w:rPr>
              <w:rFonts w:ascii="Arial" w:hAnsi="Arial" w:cs="Arial"/>
              <w:sz w:val="20"/>
              <w:szCs w:val="20"/>
            </w:rPr>
            <w:ptab w:relativeTo="margin" w:alignment="right" w:leader="dot"/>
          </w:r>
          <w:r w:rsidR="00844FA9" w:rsidRPr="000302A3">
            <w:rPr>
              <w:rFonts w:ascii="Arial" w:hAnsi="Arial" w:cs="Arial"/>
              <w:sz w:val="20"/>
              <w:szCs w:val="20"/>
            </w:rPr>
            <w:t>2</w:t>
          </w:r>
        </w:p>
        <w:p w14:paraId="4CA6D5F7" w14:textId="655890B4" w:rsidR="00844FA9" w:rsidRPr="000302A3" w:rsidRDefault="00342E19" w:rsidP="00844FA9">
          <w:pPr>
            <w:pStyle w:val="TM2"/>
            <w:ind w:left="216"/>
            <w:outlineLvl w:val="1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Gestion des favoris</w:t>
          </w:r>
          <w:r w:rsidR="00844FA9" w:rsidRPr="000302A3">
            <w:rPr>
              <w:rFonts w:ascii="Arial" w:hAnsi="Arial" w:cs="Arial"/>
              <w:sz w:val="20"/>
              <w:szCs w:val="20"/>
            </w:rPr>
            <w:ptab w:relativeTo="margin" w:alignment="right" w:leader="dot"/>
          </w:r>
          <w:r w:rsidR="00844FA9" w:rsidRPr="000302A3">
            <w:rPr>
              <w:rFonts w:ascii="Arial" w:hAnsi="Arial" w:cs="Arial"/>
              <w:sz w:val="20"/>
              <w:szCs w:val="20"/>
            </w:rPr>
            <w:t>2</w:t>
          </w:r>
        </w:p>
        <w:p w14:paraId="036B5AA8" w14:textId="3A585294" w:rsidR="00452055" w:rsidRPr="000302A3" w:rsidRDefault="00000000" w:rsidP="00844FA9">
          <w:pPr>
            <w:rPr>
              <w:sz w:val="22"/>
              <w:szCs w:val="22"/>
              <w:lang w:eastAsia="fr-FR"/>
            </w:rPr>
          </w:pPr>
        </w:p>
      </w:sdtContent>
    </w:sdt>
    <w:p w14:paraId="36E99C4D" w14:textId="49AFEB5D" w:rsidR="00D56120" w:rsidRPr="000302A3" w:rsidRDefault="00D56120">
      <w:pPr>
        <w:rPr>
          <w:noProof/>
          <w:sz w:val="22"/>
          <w:szCs w:val="22"/>
        </w:rPr>
      </w:pPr>
    </w:p>
    <w:p w14:paraId="30FD6148" w14:textId="0C720BE3" w:rsidR="003B602A" w:rsidRPr="000302A3" w:rsidRDefault="003B602A" w:rsidP="003B602A">
      <w:pPr>
        <w:pStyle w:val="En-ttedetabledesmatires"/>
        <w:jc w:val="center"/>
        <w:rPr>
          <w:color w:val="0070C0"/>
          <w:sz w:val="52"/>
          <w:szCs w:val="52"/>
        </w:rPr>
      </w:pPr>
      <w:r w:rsidRPr="000302A3">
        <w:rPr>
          <w:color w:val="0070C0"/>
          <w:sz w:val="52"/>
          <w:szCs w:val="52"/>
        </w:rPr>
        <w:t>Introduction</w:t>
      </w:r>
    </w:p>
    <w:p w14:paraId="60FF3852" w14:textId="2EB3B716" w:rsidR="00D56120" w:rsidRPr="000302A3" w:rsidRDefault="00D56120">
      <w:pPr>
        <w:rPr>
          <w:noProof/>
          <w:sz w:val="20"/>
          <w:szCs w:val="20"/>
        </w:rPr>
      </w:pPr>
    </w:p>
    <w:p w14:paraId="3F839D3C" w14:textId="77777777" w:rsidR="003B602A" w:rsidRPr="000302A3" w:rsidRDefault="003B602A">
      <w:pPr>
        <w:rPr>
          <w:rFonts w:ascii="Arial" w:hAnsi="Arial" w:cs="Arial"/>
          <w:noProof/>
          <w:sz w:val="20"/>
          <w:szCs w:val="20"/>
        </w:rPr>
      </w:pPr>
    </w:p>
    <w:p w14:paraId="1C5C48C2" w14:textId="77777777" w:rsidR="000C6634" w:rsidRPr="000302A3" w:rsidRDefault="000C6634" w:rsidP="000C6634">
      <w:pPr>
        <w:pStyle w:val="Texte"/>
        <w:jc w:val="both"/>
        <w:rPr>
          <w:rFonts w:ascii="Arial" w:hAnsi="Arial" w:cs="Arial"/>
          <w:noProof/>
          <w:sz w:val="16"/>
          <w:szCs w:val="16"/>
        </w:rPr>
      </w:pPr>
      <w:r>
        <w:rPr>
          <w:rFonts w:ascii="Arial" w:hAnsi="Arial" w:cs="Arial"/>
          <w:noProof/>
          <w:sz w:val="20"/>
          <w:szCs w:val="20"/>
        </w:rPr>
        <w:t>Introduction</w:t>
      </w:r>
    </w:p>
    <w:p w14:paraId="0DAEE9B6" w14:textId="77777777" w:rsidR="00D56120" w:rsidRPr="000302A3" w:rsidRDefault="00D56120" w:rsidP="003B602A">
      <w:pPr>
        <w:jc w:val="both"/>
        <w:rPr>
          <w:rFonts w:ascii="Arial" w:hAnsi="Arial" w:cs="Arial"/>
          <w:noProof/>
          <w:sz w:val="22"/>
          <w:szCs w:val="22"/>
        </w:rPr>
      </w:pPr>
    </w:p>
    <w:p w14:paraId="2038108A" w14:textId="77777777" w:rsidR="00D56120" w:rsidRPr="000302A3" w:rsidRDefault="00D56120" w:rsidP="003B602A">
      <w:pPr>
        <w:jc w:val="both"/>
        <w:rPr>
          <w:rFonts w:ascii="Arial" w:hAnsi="Arial" w:cs="Arial"/>
          <w:noProof/>
          <w:sz w:val="22"/>
          <w:szCs w:val="22"/>
        </w:rPr>
      </w:pPr>
    </w:p>
    <w:p w14:paraId="0ADDDB14" w14:textId="77777777" w:rsidR="00D56120" w:rsidRPr="000302A3" w:rsidRDefault="00D56120">
      <w:pPr>
        <w:rPr>
          <w:rFonts w:ascii="Arial" w:hAnsi="Arial" w:cs="Arial"/>
          <w:noProof/>
          <w:sz w:val="22"/>
          <w:szCs w:val="22"/>
        </w:rPr>
      </w:pPr>
    </w:p>
    <w:tbl>
      <w:tblPr>
        <w:tblStyle w:val="Grilledutableau"/>
        <w:tblW w:w="13302" w:type="dxa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912"/>
        <w:gridCol w:w="71"/>
        <w:gridCol w:w="7626"/>
        <w:gridCol w:w="65"/>
        <w:gridCol w:w="772"/>
        <w:gridCol w:w="772"/>
        <w:gridCol w:w="771"/>
        <w:gridCol w:w="771"/>
        <w:gridCol w:w="771"/>
        <w:gridCol w:w="771"/>
      </w:tblGrid>
      <w:tr w:rsidR="00956A5F" w:rsidRPr="000302A3" w14:paraId="6EB01385" w14:textId="4F63A0CE" w:rsidTr="005360A4">
        <w:trPr>
          <w:trHeight w:val="4535"/>
        </w:trPr>
        <w:tc>
          <w:tcPr>
            <w:tcW w:w="9446" w:type="dxa"/>
            <w:gridSpan w:val="5"/>
          </w:tcPr>
          <w:p w14:paraId="124D7E19" w14:textId="77777777" w:rsidR="00956A5F" w:rsidRDefault="00956A5F" w:rsidP="00BF4D5E">
            <w:pPr>
              <w:rPr>
                <w:noProof/>
                <w:sz w:val="22"/>
                <w:szCs w:val="22"/>
              </w:rPr>
            </w:pPr>
          </w:p>
          <w:p w14:paraId="79D6E13F" w14:textId="77777777" w:rsidR="000C6634" w:rsidRPr="000C6634" w:rsidRDefault="000C6634" w:rsidP="00BF4D5E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7064419E" w14:textId="77777777" w:rsidR="000C6634" w:rsidRPr="000C6634" w:rsidRDefault="000C6634" w:rsidP="00BF4D5E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738C76A2" w14:textId="63956F99" w:rsidR="000C6634" w:rsidRPr="000302A3" w:rsidRDefault="000C6634" w:rsidP="00BF4D5E">
            <w:pPr>
              <w:rPr>
                <w:noProof/>
                <w:sz w:val="22"/>
                <w:szCs w:val="22"/>
              </w:rPr>
            </w:pPr>
            <w:r w:rsidRPr="000C6634">
              <w:rPr>
                <w:rFonts w:ascii="Arial" w:hAnsi="Arial" w:cs="Arial"/>
                <w:noProof/>
                <w:sz w:val="20"/>
                <w:szCs w:val="20"/>
              </w:rPr>
              <w:t>PHOTO</w:t>
            </w:r>
          </w:p>
        </w:tc>
        <w:tc>
          <w:tcPr>
            <w:tcW w:w="772" w:type="dxa"/>
          </w:tcPr>
          <w:p w14:paraId="3C1CE63D" w14:textId="77777777" w:rsidR="00956A5F" w:rsidRPr="000302A3" w:rsidRDefault="00956A5F" w:rsidP="00BF4D5E">
            <w:pPr>
              <w:rPr>
                <w:noProof/>
                <w:sz w:val="22"/>
                <w:szCs w:val="22"/>
                <w:lang w:bidi="fr-FR"/>
              </w:rPr>
            </w:pPr>
          </w:p>
        </w:tc>
        <w:tc>
          <w:tcPr>
            <w:tcW w:w="771" w:type="dxa"/>
          </w:tcPr>
          <w:p w14:paraId="3BB97F1D" w14:textId="77777777" w:rsidR="00956A5F" w:rsidRPr="000302A3" w:rsidRDefault="00956A5F" w:rsidP="00BF4D5E">
            <w:pPr>
              <w:rPr>
                <w:noProof/>
                <w:sz w:val="22"/>
                <w:szCs w:val="22"/>
                <w:lang w:bidi="fr-FR"/>
              </w:rPr>
            </w:pPr>
          </w:p>
        </w:tc>
        <w:tc>
          <w:tcPr>
            <w:tcW w:w="771" w:type="dxa"/>
          </w:tcPr>
          <w:p w14:paraId="564E43EA" w14:textId="77777777" w:rsidR="00956A5F" w:rsidRPr="000302A3" w:rsidRDefault="00956A5F" w:rsidP="00BF4D5E">
            <w:pPr>
              <w:rPr>
                <w:noProof/>
                <w:sz w:val="22"/>
                <w:szCs w:val="22"/>
                <w:lang w:bidi="fr-FR"/>
              </w:rPr>
            </w:pPr>
          </w:p>
        </w:tc>
        <w:tc>
          <w:tcPr>
            <w:tcW w:w="771" w:type="dxa"/>
          </w:tcPr>
          <w:p w14:paraId="139053AF" w14:textId="77777777" w:rsidR="00956A5F" w:rsidRPr="000302A3" w:rsidRDefault="00956A5F" w:rsidP="00BF4D5E">
            <w:pPr>
              <w:rPr>
                <w:noProof/>
                <w:sz w:val="22"/>
                <w:szCs w:val="22"/>
                <w:lang w:bidi="fr-FR"/>
              </w:rPr>
            </w:pPr>
          </w:p>
        </w:tc>
        <w:tc>
          <w:tcPr>
            <w:tcW w:w="771" w:type="dxa"/>
          </w:tcPr>
          <w:p w14:paraId="22E714BA" w14:textId="77777777" w:rsidR="00956A5F" w:rsidRPr="000302A3" w:rsidRDefault="00956A5F" w:rsidP="00BF4D5E">
            <w:pPr>
              <w:rPr>
                <w:noProof/>
                <w:sz w:val="22"/>
                <w:szCs w:val="22"/>
                <w:lang w:bidi="fr-FR"/>
              </w:rPr>
            </w:pPr>
          </w:p>
        </w:tc>
      </w:tr>
      <w:tr w:rsidR="00956A5F" w:rsidRPr="000302A3" w14:paraId="2D8F318F" w14:textId="4CC099AE" w:rsidTr="005360A4">
        <w:trPr>
          <w:trHeight w:val="7294"/>
        </w:trPr>
        <w:tc>
          <w:tcPr>
            <w:tcW w:w="912" w:type="dxa"/>
          </w:tcPr>
          <w:p w14:paraId="73E9BA18" w14:textId="1D45BB47" w:rsidR="00956A5F" w:rsidRPr="000302A3" w:rsidRDefault="00956A5F" w:rsidP="00BF4D5E">
            <w:pPr>
              <w:rPr>
                <w:noProof/>
                <w:sz w:val="22"/>
                <w:szCs w:val="22"/>
              </w:rPr>
            </w:pPr>
          </w:p>
        </w:tc>
        <w:tc>
          <w:tcPr>
            <w:tcW w:w="71" w:type="dxa"/>
            <w:tcBorders>
              <w:top w:val="single" w:sz="48" w:space="0" w:color="0070C0"/>
            </w:tcBorders>
            <w:shd w:val="clear" w:color="auto" w:fill="FFFFFF" w:themeFill="background1"/>
          </w:tcPr>
          <w:p w14:paraId="68951065" w14:textId="0080B164" w:rsidR="00956A5F" w:rsidRPr="000302A3" w:rsidRDefault="00956A5F" w:rsidP="00BF4D5E">
            <w:pPr>
              <w:rPr>
                <w:noProof/>
                <w:sz w:val="22"/>
                <w:szCs w:val="22"/>
              </w:rPr>
            </w:pPr>
          </w:p>
        </w:tc>
        <w:tc>
          <w:tcPr>
            <w:tcW w:w="7626" w:type="dxa"/>
            <w:tcBorders>
              <w:top w:val="single" w:sz="48" w:space="0" w:color="0070C0"/>
            </w:tcBorders>
            <w:shd w:val="clear" w:color="auto" w:fill="FFFFFF" w:themeFill="background1"/>
            <w:vAlign w:val="center"/>
          </w:tcPr>
          <w:p w14:paraId="1E4F0301" w14:textId="77777777" w:rsidR="00956A5F" w:rsidRPr="000302A3" w:rsidRDefault="00956A5F" w:rsidP="00A23E52">
            <w:pPr>
              <w:pStyle w:val="Titre3"/>
              <w:jc w:val="left"/>
              <w:rPr>
                <w:noProof/>
                <w:sz w:val="40"/>
                <w:szCs w:val="32"/>
              </w:rPr>
            </w:pPr>
          </w:p>
          <w:p w14:paraId="23E06E64" w14:textId="77777777" w:rsidR="000C6634" w:rsidRDefault="000C6634" w:rsidP="000C6634">
            <w:pPr>
              <w:pStyle w:val="Titre3"/>
              <w:rPr>
                <w:noProof/>
                <w:color w:val="0070C0"/>
                <w:sz w:val="40"/>
                <w:szCs w:val="32"/>
              </w:rPr>
            </w:pPr>
            <w:r>
              <w:rPr>
                <w:noProof/>
                <w:color w:val="0070C0"/>
                <w:sz w:val="40"/>
                <w:szCs w:val="32"/>
              </w:rPr>
              <w:t>PRISE EN MAIN</w:t>
            </w:r>
          </w:p>
          <w:p w14:paraId="034BFB7F" w14:textId="5AC6E2F5" w:rsidR="000C6634" w:rsidRPr="000C6634" w:rsidRDefault="000C6634" w:rsidP="000C6634">
            <w:pPr>
              <w:pStyle w:val="Titre3"/>
              <w:rPr>
                <w:noProof/>
                <w:color w:val="0070C0"/>
                <w:sz w:val="40"/>
                <w:szCs w:val="32"/>
              </w:rPr>
            </w:pPr>
            <w:r>
              <w:rPr>
                <w:noProof/>
                <w:color w:val="0070C0"/>
                <w:sz w:val="40"/>
                <w:szCs w:val="32"/>
              </w:rPr>
              <w:t>DE L’APPLICATION</w:t>
            </w:r>
          </w:p>
          <w:p w14:paraId="52C3CCF2" w14:textId="77777777" w:rsidR="00956A5F" w:rsidRPr="000302A3" w:rsidRDefault="00956A5F" w:rsidP="00BF4D5E">
            <w:pPr>
              <w:pStyle w:val="Texte"/>
              <w:jc w:val="center"/>
              <w:rPr>
                <w:noProof/>
                <w:sz w:val="24"/>
                <w:szCs w:val="24"/>
              </w:rPr>
            </w:pPr>
            <w:r w:rsidRPr="000302A3">
              <w:rPr>
                <w:noProof/>
                <w:sz w:val="24"/>
                <w:szCs w:val="24"/>
                <w:lang w:bidi="fr-FR"/>
              </w:rPr>
              <mc:AlternateContent>
                <mc:Choice Requires="wps">
                  <w:drawing>
                    <wp:inline distT="0" distB="0" distL="0" distR="0" wp14:anchorId="434C6B6C" wp14:editId="65C1D723">
                      <wp:extent cx="1558343" cy="45719"/>
                      <wp:effectExtent l="0" t="0" r="3810" b="0"/>
                      <wp:docPr id="28" name="Rectangle 11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58343" cy="45719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 w="25400" cap="flat">
                                <a:noFill/>
                                <a:prstDash val="solid"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5DD69B1B" id="Rectangle 11" o:spid="_x0000_s1026" alt="&quot;&quot;" style="width:122.7pt;height: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" fillcolor="#0070c0" stroked="f" strokeweight="2pt">
                      <v:stroke miterlimit="4"/>
                      <v:textbox style="mso-fit-shape-to-text:t" inset="3pt,3pt,3pt,3pt"/>
                      <w10:anchorlock/>
                    </v:rect>
                  </w:pict>
                </mc:Fallback>
              </mc:AlternateContent>
            </w:r>
          </w:p>
          <w:p w14:paraId="3C9A53FB" w14:textId="58330AFD" w:rsidR="00956A5F" w:rsidRPr="000302A3" w:rsidRDefault="00956A5F" w:rsidP="00115FA9">
            <w:pPr>
              <w:pStyle w:val="Texte"/>
              <w:jc w:val="both"/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4303242C" w14:textId="4026497D" w:rsidR="00956A5F" w:rsidRPr="000302A3" w:rsidRDefault="00956A5F" w:rsidP="00115FA9">
            <w:pPr>
              <w:pStyle w:val="Texte"/>
              <w:jc w:val="both"/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729155C5" w14:textId="18AB17D8" w:rsidR="00956A5F" w:rsidRPr="000302A3" w:rsidRDefault="000C6634" w:rsidP="00115FA9">
            <w:pPr>
              <w:pStyle w:val="Texte"/>
              <w:jc w:val="both"/>
              <w:rPr>
                <w:rFonts w:ascii="Arial" w:hAnsi="Arial" w:cs="Arial"/>
                <w:noProof/>
                <w:sz w:val="16"/>
                <w:szCs w:val="16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t>Présentation</w:t>
            </w:r>
          </w:p>
          <w:p w14:paraId="05F869F5" w14:textId="0771FDBD" w:rsidR="00956A5F" w:rsidRPr="000302A3" w:rsidRDefault="00956A5F" w:rsidP="00115FA9">
            <w:pPr>
              <w:pStyle w:val="Texte"/>
              <w:jc w:val="both"/>
              <w:rPr>
                <w:rFonts w:ascii="Arial" w:hAnsi="Arial" w:cs="Arial"/>
                <w:noProof/>
                <w:sz w:val="16"/>
                <w:szCs w:val="16"/>
              </w:rPr>
            </w:pPr>
          </w:p>
          <w:p w14:paraId="3F7DA66C" w14:textId="325B0396" w:rsidR="00956A5F" w:rsidRPr="000302A3" w:rsidRDefault="00956A5F" w:rsidP="00115FA9">
            <w:pPr>
              <w:pStyle w:val="Texte"/>
              <w:jc w:val="both"/>
              <w:rPr>
                <w:rFonts w:ascii="Arial" w:hAnsi="Arial" w:cs="Arial"/>
                <w:noProof/>
                <w:sz w:val="16"/>
                <w:szCs w:val="16"/>
              </w:rPr>
            </w:pPr>
          </w:p>
          <w:p w14:paraId="3C917548" w14:textId="51E11200" w:rsidR="00956A5F" w:rsidRDefault="00956A5F" w:rsidP="00115FA9">
            <w:pPr>
              <w:pStyle w:val="Texte"/>
              <w:jc w:val="both"/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39C9D85F" w14:textId="77777777" w:rsidR="000C6634" w:rsidRDefault="000C6634" w:rsidP="00115FA9">
            <w:pPr>
              <w:pStyle w:val="Texte"/>
              <w:jc w:val="both"/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</w:pPr>
          </w:p>
          <w:p w14:paraId="2E0F4248" w14:textId="77777777" w:rsidR="000C6634" w:rsidRDefault="000C6634" w:rsidP="00115FA9">
            <w:pPr>
              <w:pStyle w:val="Texte"/>
              <w:jc w:val="both"/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</w:pPr>
          </w:p>
          <w:p w14:paraId="1D514024" w14:textId="77777777" w:rsidR="00D62620" w:rsidRDefault="00D62620" w:rsidP="00115FA9">
            <w:pPr>
              <w:pStyle w:val="Texte"/>
              <w:jc w:val="both"/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</w:pPr>
          </w:p>
          <w:p w14:paraId="20D84F80" w14:textId="77777777" w:rsidR="000C6634" w:rsidRDefault="000C6634" w:rsidP="00115FA9">
            <w:pPr>
              <w:pStyle w:val="Texte"/>
              <w:jc w:val="both"/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</w:pPr>
          </w:p>
          <w:p w14:paraId="211EEC6C" w14:textId="77777777" w:rsidR="000C6634" w:rsidRDefault="000C6634" w:rsidP="00115FA9">
            <w:pPr>
              <w:pStyle w:val="Texte"/>
              <w:jc w:val="both"/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</w:pPr>
          </w:p>
          <w:p w14:paraId="29B526C5" w14:textId="77777777" w:rsidR="000C6634" w:rsidRDefault="000C6634" w:rsidP="00115FA9">
            <w:pPr>
              <w:pStyle w:val="Texte"/>
              <w:jc w:val="both"/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</w:pPr>
          </w:p>
          <w:p w14:paraId="19204940" w14:textId="77777777" w:rsidR="000C6634" w:rsidRDefault="000C6634" w:rsidP="00115FA9">
            <w:pPr>
              <w:pStyle w:val="Texte"/>
              <w:jc w:val="both"/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</w:pPr>
          </w:p>
          <w:p w14:paraId="4A2B10D8" w14:textId="77777777" w:rsidR="000C6634" w:rsidRDefault="000C6634" w:rsidP="00115FA9">
            <w:pPr>
              <w:pStyle w:val="Texte"/>
              <w:jc w:val="both"/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</w:pPr>
          </w:p>
          <w:p w14:paraId="26BD98A6" w14:textId="77777777" w:rsidR="000C6634" w:rsidRDefault="000C6634" w:rsidP="00115FA9">
            <w:pPr>
              <w:pStyle w:val="Texte"/>
              <w:jc w:val="both"/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</w:pPr>
          </w:p>
          <w:p w14:paraId="5CB3CFE8" w14:textId="77777777" w:rsidR="000C6634" w:rsidRDefault="000C6634" w:rsidP="00115FA9">
            <w:pPr>
              <w:pStyle w:val="Texte"/>
              <w:jc w:val="both"/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</w:pPr>
          </w:p>
          <w:p w14:paraId="0881908A" w14:textId="77777777" w:rsidR="000C6634" w:rsidRDefault="000C6634" w:rsidP="00115FA9">
            <w:pPr>
              <w:pStyle w:val="Texte"/>
              <w:jc w:val="both"/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</w:pPr>
          </w:p>
          <w:p w14:paraId="2EFC879F" w14:textId="77777777" w:rsidR="000C6634" w:rsidRDefault="000C6634" w:rsidP="00115FA9">
            <w:pPr>
              <w:pStyle w:val="Texte"/>
              <w:jc w:val="both"/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</w:pPr>
          </w:p>
          <w:p w14:paraId="75524669" w14:textId="77777777" w:rsidR="000C6634" w:rsidRDefault="000C6634" w:rsidP="00115FA9">
            <w:pPr>
              <w:pStyle w:val="Texte"/>
              <w:jc w:val="both"/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</w:pPr>
          </w:p>
          <w:p w14:paraId="49A8D8E5" w14:textId="77777777" w:rsidR="000C6634" w:rsidRDefault="000C6634" w:rsidP="00115FA9">
            <w:pPr>
              <w:pStyle w:val="Texte"/>
              <w:jc w:val="both"/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</w:pPr>
          </w:p>
          <w:p w14:paraId="20F277B3" w14:textId="77777777" w:rsidR="000C6634" w:rsidRDefault="000C6634" w:rsidP="00115FA9">
            <w:pPr>
              <w:pStyle w:val="Texte"/>
              <w:jc w:val="both"/>
              <w:rPr>
                <w:rFonts w:ascii="Arial" w:hAnsi="Arial" w:cs="Arial"/>
                <w:b/>
                <w:bCs/>
                <w:noProof/>
                <w:color w:val="FF0000"/>
                <w:sz w:val="16"/>
                <w:szCs w:val="16"/>
              </w:rPr>
            </w:pPr>
          </w:p>
          <w:p w14:paraId="08099A9C" w14:textId="77777777" w:rsidR="000C6634" w:rsidRDefault="000C6634" w:rsidP="00115FA9">
            <w:pPr>
              <w:pStyle w:val="Texte"/>
              <w:jc w:val="both"/>
              <w:rPr>
                <w:rFonts w:ascii="Arial" w:hAnsi="Arial" w:cs="Arial"/>
                <w:b/>
                <w:bCs/>
                <w:noProof/>
                <w:color w:val="FF0000"/>
                <w:sz w:val="16"/>
                <w:szCs w:val="16"/>
              </w:rPr>
            </w:pPr>
          </w:p>
          <w:p w14:paraId="58B79687" w14:textId="77777777" w:rsidR="00956A5F" w:rsidRPr="000302A3" w:rsidRDefault="00956A5F" w:rsidP="00115FA9">
            <w:pPr>
              <w:pStyle w:val="Texte"/>
              <w:jc w:val="both"/>
              <w:rPr>
                <w:rFonts w:ascii="Arial" w:hAnsi="Arial" w:cs="Arial"/>
                <w:b/>
                <w:bCs/>
                <w:noProof/>
                <w:color w:val="FF0000"/>
                <w:sz w:val="16"/>
                <w:szCs w:val="16"/>
              </w:rPr>
            </w:pPr>
          </w:p>
          <w:p w14:paraId="40898D89" w14:textId="77777777" w:rsidR="00956A5F" w:rsidRPr="000302A3" w:rsidRDefault="00956A5F" w:rsidP="00115FA9">
            <w:pPr>
              <w:pStyle w:val="Texte"/>
              <w:jc w:val="both"/>
              <w:rPr>
                <w:rFonts w:ascii="Arial" w:hAnsi="Arial" w:cs="Arial"/>
                <w:noProof/>
                <w:sz w:val="16"/>
                <w:szCs w:val="16"/>
              </w:rPr>
            </w:pPr>
          </w:p>
          <w:p w14:paraId="39208DC7" w14:textId="42BA08AE" w:rsidR="005A6BBF" w:rsidRPr="000302A3" w:rsidRDefault="005A6BBF" w:rsidP="007910E4">
            <w:pPr>
              <w:pStyle w:val="Texte"/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65" w:type="dxa"/>
            <w:tcBorders>
              <w:top w:val="single" w:sz="48" w:space="0" w:color="0070C0"/>
            </w:tcBorders>
            <w:shd w:val="clear" w:color="auto" w:fill="FFFFFF" w:themeFill="background1"/>
          </w:tcPr>
          <w:p w14:paraId="30EBCD28" w14:textId="619A5684" w:rsidR="00956A5F" w:rsidRPr="000302A3" w:rsidRDefault="00956A5F" w:rsidP="00BF4D5E">
            <w:pPr>
              <w:rPr>
                <w:noProof/>
                <w:sz w:val="22"/>
                <w:szCs w:val="22"/>
              </w:rPr>
            </w:pPr>
          </w:p>
        </w:tc>
        <w:tc>
          <w:tcPr>
            <w:tcW w:w="772" w:type="dxa"/>
          </w:tcPr>
          <w:p w14:paraId="1792F9D1" w14:textId="77777777" w:rsidR="00956A5F" w:rsidRDefault="00956A5F" w:rsidP="00BF4D5E">
            <w:pPr>
              <w:rPr>
                <w:noProof/>
                <w:sz w:val="22"/>
                <w:szCs w:val="22"/>
              </w:rPr>
            </w:pPr>
          </w:p>
          <w:p w14:paraId="501DBB8D" w14:textId="77777777" w:rsidR="007B0315" w:rsidRDefault="007B0315" w:rsidP="00BF4D5E">
            <w:pPr>
              <w:rPr>
                <w:noProof/>
                <w:sz w:val="22"/>
                <w:szCs w:val="22"/>
              </w:rPr>
            </w:pPr>
          </w:p>
          <w:p w14:paraId="63941C83" w14:textId="77777777" w:rsidR="007B0315" w:rsidRDefault="007B0315" w:rsidP="00BF4D5E">
            <w:pPr>
              <w:rPr>
                <w:noProof/>
                <w:sz w:val="22"/>
                <w:szCs w:val="22"/>
              </w:rPr>
            </w:pPr>
          </w:p>
          <w:p w14:paraId="39747B55" w14:textId="77777777" w:rsidR="007B0315" w:rsidRDefault="007B0315" w:rsidP="00BF4D5E">
            <w:pPr>
              <w:rPr>
                <w:noProof/>
                <w:sz w:val="22"/>
                <w:szCs w:val="22"/>
              </w:rPr>
            </w:pPr>
          </w:p>
          <w:p w14:paraId="2062F0DD" w14:textId="77777777" w:rsidR="007B0315" w:rsidRDefault="007B0315" w:rsidP="00BF4D5E">
            <w:pPr>
              <w:rPr>
                <w:noProof/>
                <w:sz w:val="22"/>
                <w:szCs w:val="22"/>
              </w:rPr>
            </w:pPr>
          </w:p>
          <w:p w14:paraId="51659F7E" w14:textId="77777777" w:rsidR="007B0315" w:rsidRDefault="007B0315" w:rsidP="00BF4D5E">
            <w:pPr>
              <w:rPr>
                <w:noProof/>
                <w:sz w:val="22"/>
                <w:szCs w:val="22"/>
              </w:rPr>
            </w:pPr>
          </w:p>
          <w:p w14:paraId="3D7D08FB" w14:textId="77777777" w:rsidR="007B0315" w:rsidRDefault="007B0315" w:rsidP="00BF4D5E">
            <w:pPr>
              <w:rPr>
                <w:noProof/>
                <w:sz w:val="22"/>
                <w:szCs w:val="22"/>
              </w:rPr>
            </w:pPr>
          </w:p>
          <w:p w14:paraId="07C9FEBC" w14:textId="77777777" w:rsidR="007B0315" w:rsidRDefault="007B0315" w:rsidP="00BF4D5E">
            <w:pPr>
              <w:rPr>
                <w:noProof/>
                <w:sz w:val="22"/>
                <w:szCs w:val="22"/>
              </w:rPr>
            </w:pPr>
          </w:p>
          <w:p w14:paraId="4B726C23" w14:textId="77777777" w:rsidR="007B0315" w:rsidRDefault="007B0315" w:rsidP="00BF4D5E">
            <w:pPr>
              <w:rPr>
                <w:noProof/>
                <w:sz w:val="22"/>
                <w:szCs w:val="22"/>
              </w:rPr>
            </w:pPr>
          </w:p>
          <w:p w14:paraId="69846C84" w14:textId="77777777" w:rsidR="007B0315" w:rsidRDefault="007B0315" w:rsidP="00BF4D5E">
            <w:pPr>
              <w:rPr>
                <w:noProof/>
                <w:sz w:val="22"/>
                <w:szCs w:val="22"/>
              </w:rPr>
            </w:pPr>
          </w:p>
          <w:p w14:paraId="0271DA74" w14:textId="77777777" w:rsidR="007B0315" w:rsidRDefault="007B0315" w:rsidP="00BF4D5E">
            <w:pPr>
              <w:rPr>
                <w:noProof/>
                <w:sz w:val="22"/>
                <w:szCs w:val="22"/>
              </w:rPr>
            </w:pPr>
          </w:p>
          <w:p w14:paraId="0872AD83" w14:textId="77777777" w:rsidR="007B0315" w:rsidRDefault="007B0315" w:rsidP="00BF4D5E">
            <w:pPr>
              <w:rPr>
                <w:noProof/>
                <w:sz w:val="22"/>
                <w:szCs w:val="22"/>
              </w:rPr>
            </w:pPr>
          </w:p>
          <w:p w14:paraId="214EB26D" w14:textId="77777777" w:rsidR="007B0315" w:rsidRDefault="007B0315" w:rsidP="00BF4D5E">
            <w:pPr>
              <w:rPr>
                <w:noProof/>
                <w:sz w:val="22"/>
                <w:szCs w:val="22"/>
              </w:rPr>
            </w:pPr>
          </w:p>
          <w:p w14:paraId="56C8DC29" w14:textId="77777777" w:rsidR="007B0315" w:rsidRDefault="007B0315" w:rsidP="00BF4D5E">
            <w:pPr>
              <w:rPr>
                <w:noProof/>
                <w:sz w:val="22"/>
                <w:szCs w:val="22"/>
              </w:rPr>
            </w:pPr>
          </w:p>
          <w:p w14:paraId="5878F6B6" w14:textId="77777777" w:rsidR="007B0315" w:rsidRDefault="007B0315" w:rsidP="00BF4D5E">
            <w:pPr>
              <w:rPr>
                <w:noProof/>
                <w:sz w:val="22"/>
                <w:szCs w:val="22"/>
              </w:rPr>
            </w:pPr>
          </w:p>
          <w:p w14:paraId="401D81D3" w14:textId="77777777" w:rsidR="007B0315" w:rsidRDefault="007B0315" w:rsidP="00BF4D5E">
            <w:pPr>
              <w:rPr>
                <w:noProof/>
                <w:sz w:val="22"/>
                <w:szCs w:val="22"/>
              </w:rPr>
            </w:pPr>
          </w:p>
          <w:p w14:paraId="73E30468" w14:textId="77777777" w:rsidR="007B0315" w:rsidRDefault="007B0315" w:rsidP="00BF4D5E">
            <w:pPr>
              <w:rPr>
                <w:noProof/>
                <w:sz w:val="22"/>
                <w:szCs w:val="22"/>
              </w:rPr>
            </w:pPr>
          </w:p>
          <w:p w14:paraId="43FC3047" w14:textId="77777777" w:rsidR="007B0315" w:rsidRDefault="007B0315" w:rsidP="00BF4D5E">
            <w:pPr>
              <w:rPr>
                <w:noProof/>
                <w:sz w:val="22"/>
                <w:szCs w:val="22"/>
              </w:rPr>
            </w:pPr>
          </w:p>
          <w:p w14:paraId="522874F1" w14:textId="77777777" w:rsidR="007B0315" w:rsidRDefault="007B0315" w:rsidP="00BF4D5E">
            <w:pPr>
              <w:rPr>
                <w:noProof/>
                <w:sz w:val="22"/>
                <w:szCs w:val="22"/>
              </w:rPr>
            </w:pPr>
          </w:p>
          <w:p w14:paraId="2D63AC94" w14:textId="502E6B19" w:rsidR="007B0315" w:rsidRDefault="007B0315" w:rsidP="00BF4D5E">
            <w:pPr>
              <w:rPr>
                <w:noProof/>
                <w:sz w:val="22"/>
                <w:szCs w:val="22"/>
              </w:rPr>
            </w:pPr>
          </w:p>
          <w:p w14:paraId="33658E2D" w14:textId="77777777" w:rsidR="007B0315" w:rsidRDefault="007B0315" w:rsidP="00BF4D5E">
            <w:pPr>
              <w:rPr>
                <w:noProof/>
                <w:sz w:val="22"/>
                <w:szCs w:val="22"/>
              </w:rPr>
            </w:pPr>
          </w:p>
          <w:p w14:paraId="1F9141E8" w14:textId="77777777" w:rsidR="007B0315" w:rsidRDefault="007B0315" w:rsidP="00BF4D5E">
            <w:pPr>
              <w:rPr>
                <w:noProof/>
                <w:sz w:val="22"/>
                <w:szCs w:val="22"/>
              </w:rPr>
            </w:pPr>
          </w:p>
          <w:p w14:paraId="0DCA54C1" w14:textId="77777777" w:rsidR="007B0315" w:rsidRDefault="007B0315" w:rsidP="00BF4D5E">
            <w:pPr>
              <w:rPr>
                <w:noProof/>
                <w:sz w:val="22"/>
                <w:szCs w:val="22"/>
              </w:rPr>
            </w:pPr>
          </w:p>
          <w:p w14:paraId="060431CF" w14:textId="77777777" w:rsidR="007B0315" w:rsidRDefault="007B0315" w:rsidP="00BF4D5E">
            <w:pPr>
              <w:rPr>
                <w:noProof/>
                <w:sz w:val="22"/>
                <w:szCs w:val="22"/>
              </w:rPr>
            </w:pPr>
          </w:p>
          <w:p w14:paraId="5706D892" w14:textId="77777777" w:rsidR="007B0315" w:rsidRDefault="007B0315" w:rsidP="00BF4D5E">
            <w:pPr>
              <w:rPr>
                <w:noProof/>
                <w:sz w:val="22"/>
                <w:szCs w:val="22"/>
              </w:rPr>
            </w:pPr>
          </w:p>
          <w:p w14:paraId="612A4468" w14:textId="69F7806E" w:rsidR="007B0315" w:rsidRPr="000302A3" w:rsidRDefault="007B0315" w:rsidP="00BF4D5E">
            <w:pPr>
              <w:rPr>
                <w:noProof/>
                <w:sz w:val="22"/>
                <w:szCs w:val="22"/>
              </w:rPr>
            </w:pPr>
          </w:p>
        </w:tc>
        <w:tc>
          <w:tcPr>
            <w:tcW w:w="772" w:type="dxa"/>
          </w:tcPr>
          <w:p w14:paraId="13D47AB6" w14:textId="77777777" w:rsidR="00956A5F" w:rsidRPr="000302A3" w:rsidRDefault="00956A5F" w:rsidP="00BF4D5E">
            <w:pPr>
              <w:rPr>
                <w:noProof/>
                <w:sz w:val="22"/>
                <w:szCs w:val="22"/>
              </w:rPr>
            </w:pPr>
          </w:p>
        </w:tc>
        <w:tc>
          <w:tcPr>
            <w:tcW w:w="771" w:type="dxa"/>
          </w:tcPr>
          <w:p w14:paraId="59744B11" w14:textId="77777777" w:rsidR="00956A5F" w:rsidRPr="000302A3" w:rsidRDefault="00956A5F" w:rsidP="00BF4D5E">
            <w:pPr>
              <w:rPr>
                <w:noProof/>
                <w:sz w:val="22"/>
                <w:szCs w:val="22"/>
              </w:rPr>
            </w:pPr>
          </w:p>
        </w:tc>
        <w:tc>
          <w:tcPr>
            <w:tcW w:w="771" w:type="dxa"/>
          </w:tcPr>
          <w:p w14:paraId="5D70B8CB" w14:textId="77777777" w:rsidR="00956A5F" w:rsidRPr="000302A3" w:rsidRDefault="00956A5F" w:rsidP="00BF4D5E">
            <w:pPr>
              <w:rPr>
                <w:noProof/>
                <w:sz w:val="22"/>
                <w:szCs w:val="22"/>
              </w:rPr>
            </w:pPr>
          </w:p>
        </w:tc>
        <w:tc>
          <w:tcPr>
            <w:tcW w:w="771" w:type="dxa"/>
          </w:tcPr>
          <w:p w14:paraId="486E39FC" w14:textId="77777777" w:rsidR="00956A5F" w:rsidRPr="000302A3" w:rsidRDefault="00956A5F" w:rsidP="00BF4D5E">
            <w:pPr>
              <w:rPr>
                <w:noProof/>
                <w:sz w:val="22"/>
                <w:szCs w:val="22"/>
              </w:rPr>
            </w:pPr>
          </w:p>
        </w:tc>
        <w:tc>
          <w:tcPr>
            <w:tcW w:w="771" w:type="dxa"/>
          </w:tcPr>
          <w:p w14:paraId="47B34426" w14:textId="77777777" w:rsidR="00956A5F" w:rsidRPr="000302A3" w:rsidRDefault="00956A5F" w:rsidP="00BF4D5E">
            <w:pPr>
              <w:rPr>
                <w:noProof/>
                <w:sz w:val="22"/>
                <w:szCs w:val="22"/>
              </w:rPr>
            </w:pPr>
          </w:p>
        </w:tc>
      </w:tr>
    </w:tbl>
    <w:p w14:paraId="6FFE3B2E" w14:textId="38CC9C2B" w:rsidR="006F1E01" w:rsidRPr="000302A3" w:rsidRDefault="005360A4" w:rsidP="00E71A0D">
      <w:pPr>
        <w:pStyle w:val="Paragraphedeliste"/>
        <w:numPr>
          <w:ilvl w:val="0"/>
          <w:numId w:val="1"/>
        </w:numPr>
        <w:rPr>
          <w:rFonts w:asciiTheme="majorHAnsi" w:hAnsiTheme="majorHAnsi" w:cs="Arial"/>
          <w:noProof/>
          <w:sz w:val="40"/>
          <w:szCs w:val="40"/>
        </w:rPr>
      </w:pPr>
      <w:r>
        <w:br w:type="page"/>
      </w:r>
      <w:r w:rsidR="000C6634">
        <w:rPr>
          <w:rFonts w:asciiTheme="majorHAnsi" w:hAnsiTheme="majorHAnsi" w:cs="Arial"/>
          <w:noProof/>
          <w:sz w:val="40"/>
          <w:szCs w:val="40"/>
        </w:rPr>
        <w:lastRenderedPageBreak/>
        <w:t>Page d’accueil</w:t>
      </w:r>
    </w:p>
    <w:p w14:paraId="52A7E9FF" w14:textId="77777777" w:rsidR="000C6634" w:rsidRDefault="000C6634" w:rsidP="00CC2997">
      <w:pPr>
        <w:pStyle w:val="Paragraphedeliste"/>
        <w:ind w:left="0"/>
        <w:rPr>
          <w:rFonts w:ascii="Arial" w:hAnsi="Arial" w:cs="Arial"/>
          <w:sz w:val="20"/>
          <w:szCs w:val="20"/>
        </w:rPr>
      </w:pPr>
    </w:p>
    <w:p w14:paraId="4D133428" w14:textId="77777777" w:rsidR="000C6634" w:rsidRDefault="000C6634" w:rsidP="00CC2997">
      <w:pPr>
        <w:pStyle w:val="Paragraphedeliste"/>
        <w:ind w:left="0"/>
        <w:rPr>
          <w:rFonts w:ascii="Arial" w:hAnsi="Arial" w:cs="Arial"/>
          <w:sz w:val="20"/>
          <w:szCs w:val="20"/>
        </w:rPr>
      </w:pPr>
    </w:p>
    <w:p w14:paraId="47BFEBD0" w14:textId="66BF1EF3" w:rsidR="00D51E19" w:rsidRDefault="000C6634" w:rsidP="00CC2997">
      <w:pPr>
        <w:pStyle w:val="Paragraphedeliste"/>
        <w:ind w:left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Du texte.</w:t>
      </w:r>
    </w:p>
    <w:p w14:paraId="1DB789D7" w14:textId="77777777" w:rsidR="00CC0258" w:rsidRDefault="00CC0258" w:rsidP="00CC2997">
      <w:pPr>
        <w:pStyle w:val="Paragraphedeliste"/>
        <w:ind w:left="0"/>
        <w:rPr>
          <w:rFonts w:ascii="Arial" w:hAnsi="Arial" w:cs="Arial"/>
          <w:sz w:val="20"/>
          <w:szCs w:val="20"/>
        </w:rPr>
      </w:pPr>
    </w:p>
    <w:p w14:paraId="35C085D2" w14:textId="77777777" w:rsidR="00CC0258" w:rsidRDefault="00CC0258" w:rsidP="00CC2997">
      <w:pPr>
        <w:pStyle w:val="Paragraphedeliste"/>
        <w:ind w:left="0"/>
        <w:rPr>
          <w:rFonts w:ascii="Arial" w:hAnsi="Arial" w:cs="Arial"/>
          <w:sz w:val="20"/>
          <w:szCs w:val="20"/>
        </w:rPr>
      </w:pPr>
    </w:p>
    <w:p w14:paraId="207751BD" w14:textId="77777777" w:rsidR="00CC0258" w:rsidRDefault="00CC0258" w:rsidP="00CC2997">
      <w:pPr>
        <w:pStyle w:val="Paragraphedeliste"/>
        <w:ind w:left="0"/>
        <w:rPr>
          <w:rFonts w:ascii="Arial" w:hAnsi="Arial" w:cs="Arial"/>
          <w:sz w:val="20"/>
          <w:szCs w:val="20"/>
        </w:rPr>
      </w:pPr>
    </w:p>
    <w:p w14:paraId="16A8D13D" w14:textId="77777777" w:rsidR="00CC0258" w:rsidRDefault="00CC0258" w:rsidP="00CC2997">
      <w:pPr>
        <w:pStyle w:val="Paragraphedeliste"/>
        <w:ind w:left="0"/>
        <w:rPr>
          <w:rFonts w:ascii="Arial" w:hAnsi="Arial" w:cs="Arial"/>
          <w:sz w:val="20"/>
          <w:szCs w:val="20"/>
        </w:rPr>
      </w:pPr>
    </w:p>
    <w:p w14:paraId="0D8F3F1A" w14:textId="77777777" w:rsidR="00CC0258" w:rsidRDefault="00CC0258" w:rsidP="00CC2997">
      <w:pPr>
        <w:pStyle w:val="Paragraphedeliste"/>
        <w:ind w:left="0"/>
        <w:rPr>
          <w:rFonts w:ascii="Arial" w:eastAsiaTheme="minorEastAsia" w:hAnsi="Arial" w:cs="Arial"/>
          <w:b/>
          <w:bCs/>
          <w:sz w:val="20"/>
          <w:szCs w:val="20"/>
        </w:rPr>
      </w:pPr>
    </w:p>
    <w:p w14:paraId="0FFF96BD" w14:textId="7D0B9AAC" w:rsidR="00B65CDC" w:rsidRDefault="005360A4" w:rsidP="00B65CDC">
      <w:pPr>
        <w:pStyle w:val="Paragraphedeliste"/>
        <w:ind w:left="0"/>
        <w:rPr>
          <w:rFonts w:ascii="Arial" w:hAnsi="Arial" w:cs="Arial"/>
          <w:sz w:val="20"/>
          <w:szCs w:val="20"/>
        </w:rPr>
      </w:pPr>
      <w:r w:rsidRPr="003C0769">
        <w:rPr>
          <w:rFonts w:ascii="Arial" w:hAnsi="Arial" w:cs="Arial"/>
          <w:sz w:val="20"/>
          <w:szCs w:val="20"/>
        </w:rPr>
        <w:br w:type="page"/>
      </w:r>
    </w:p>
    <w:p w14:paraId="5CFF8468" w14:textId="77777777" w:rsidR="00CC0258" w:rsidRDefault="00CC0258" w:rsidP="00B65CDC">
      <w:pPr>
        <w:pStyle w:val="Paragraphedeliste"/>
        <w:ind w:left="0"/>
        <w:rPr>
          <w:rFonts w:ascii="Arial" w:hAnsi="Arial" w:cs="Arial"/>
          <w:sz w:val="20"/>
          <w:szCs w:val="20"/>
        </w:rPr>
      </w:pPr>
    </w:p>
    <w:p w14:paraId="19537F32" w14:textId="5F1F146A" w:rsidR="00B65CDC" w:rsidRDefault="000C6634" w:rsidP="00B65CDC">
      <w:pPr>
        <w:pStyle w:val="Paragraphedeliste"/>
        <w:numPr>
          <w:ilvl w:val="0"/>
          <w:numId w:val="1"/>
        </w:numPr>
        <w:rPr>
          <w:rFonts w:asciiTheme="majorHAnsi" w:hAnsiTheme="majorHAnsi" w:cs="Arial"/>
          <w:noProof/>
          <w:sz w:val="40"/>
          <w:szCs w:val="40"/>
        </w:rPr>
      </w:pPr>
      <w:r>
        <w:rPr>
          <w:rFonts w:asciiTheme="majorHAnsi" w:hAnsiTheme="majorHAnsi" w:cs="Arial"/>
          <w:noProof/>
          <w:sz w:val="40"/>
          <w:szCs w:val="40"/>
        </w:rPr>
        <w:t>Navigation entre les pages</w:t>
      </w:r>
    </w:p>
    <w:p w14:paraId="64A2A01F" w14:textId="77777777" w:rsidR="006C40A9" w:rsidRPr="006C40A9" w:rsidRDefault="006C40A9" w:rsidP="006C40A9">
      <w:pPr>
        <w:pStyle w:val="Paragraphedeliste"/>
        <w:rPr>
          <w:rFonts w:asciiTheme="majorHAnsi" w:hAnsiTheme="majorHAnsi" w:cs="Arial"/>
          <w:noProof/>
          <w:sz w:val="20"/>
          <w:szCs w:val="20"/>
        </w:rPr>
      </w:pPr>
    </w:p>
    <w:p w14:paraId="600BBCEA" w14:textId="77777777" w:rsidR="000D2080" w:rsidRDefault="000D2080" w:rsidP="00B65CDC">
      <w:pPr>
        <w:rPr>
          <w:rFonts w:ascii="Arial" w:hAnsi="Arial" w:cs="Arial"/>
          <w:sz w:val="20"/>
          <w:szCs w:val="20"/>
        </w:rPr>
      </w:pPr>
    </w:p>
    <w:p w14:paraId="24031108" w14:textId="56657977" w:rsidR="000C6634" w:rsidRDefault="000C6634" w:rsidP="00B65CD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Du texte.</w:t>
      </w:r>
    </w:p>
    <w:p w14:paraId="395B1B9A" w14:textId="77777777" w:rsidR="000C6634" w:rsidRDefault="000C6634" w:rsidP="00B65CDC">
      <w:pPr>
        <w:rPr>
          <w:rFonts w:ascii="Arial" w:hAnsi="Arial" w:cs="Arial"/>
          <w:sz w:val="20"/>
          <w:szCs w:val="20"/>
        </w:rPr>
      </w:pPr>
    </w:p>
    <w:p w14:paraId="39C3E063" w14:textId="77777777" w:rsidR="000C6634" w:rsidRDefault="000C6634" w:rsidP="00B65CDC">
      <w:pPr>
        <w:rPr>
          <w:rFonts w:ascii="Arial" w:hAnsi="Arial" w:cs="Arial"/>
          <w:sz w:val="20"/>
          <w:szCs w:val="20"/>
        </w:rPr>
      </w:pPr>
    </w:p>
    <w:p w14:paraId="044A25BD" w14:textId="77777777" w:rsidR="000C6634" w:rsidRDefault="000C6634" w:rsidP="00B65CDC">
      <w:pPr>
        <w:rPr>
          <w:rFonts w:ascii="Arial" w:hAnsi="Arial" w:cs="Arial"/>
          <w:sz w:val="20"/>
          <w:szCs w:val="20"/>
        </w:rPr>
      </w:pPr>
    </w:p>
    <w:p w14:paraId="45CFD21D" w14:textId="77777777" w:rsidR="000C6634" w:rsidRDefault="000C6634" w:rsidP="00B65CDC">
      <w:pPr>
        <w:rPr>
          <w:rFonts w:ascii="Arial" w:hAnsi="Arial" w:cs="Arial"/>
          <w:sz w:val="20"/>
          <w:szCs w:val="20"/>
        </w:rPr>
      </w:pPr>
    </w:p>
    <w:p w14:paraId="67899CBD" w14:textId="77777777" w:rsidR="000C6634" w:rsidRDefault="000C6634" w:rsidP="00B65CDC">
      <w:pPr>
        <w:rPr>
          <w:rFonts w:ascii="Arial" w:hAnsi="Arial" w:cs="Arial"/>
          <w:sz w:val="20"/>
          <w:szCs w:val="20"/>
        </w:rPr>
      </w:pPr>
    </w:p>
    <w:p w14:paraId="5F2A5D45" w14:textId="77777777" w:rsidR="000C6634" w:rsidRDefault="000C6634" w:rsidP="00B65CDC">
      <w:pPr>
        <w:rPr>
          <w:rFonts w:ascii="Arial" w:hAnsi="Arial" w:cs="Arial"/>
          <w:sz w:val="20"/>
          <w:szCs w:val="20"/>
        </w:rPr>
      </w:pPr>
    </w:p>
    <w:p w14:paraId="495CA046" w14:textId="77777777" w:rsidR="000C6634" w:rsidRDefault="000C6634" w:rsidP="00B65CDC">
      <w:pPr>
        <w:rPr>
          <w:rFonts w:ascii="Arial" w:hAnsi="Arial" w:cs="Arial"/>
          <w:sz w:val="20"/>
          <w:szCs w:val="20"/>
        </w:rPr>
      </w:pPr>
    </w:p>
    <w:p w14:paraId="486EC00B" w14:textId="77777777" w:rsidR="000C6634" w:rsidRDefault="000C6634" w:rsidP="00B65CDC">
      <w:pPr>
        <w:rPr>
          <w:rFonts w:ascii="Arial" w:hAnsi="Arial" w:cs="Arial"/>
          <w:sz w:val="20"/>
          <w:szCs w:val="20"/>
        </w:rPr>
      </w:pPr>
    </w:p>
    <w:p w14:paraId="3C18899B" w14:textId="4A5BDF8C" w:rsidR="00A170AC" w:rsidRDefault="00A170AC" w:rsidP="00B65CDC">
      <w:pPr>
        <w:rPr>
          <w:rFonts w:asciiTheme="majorHAnsi" w:hAnsiTheme="majorHAnsi" w:cs="Arial"/>
          <w:noProof/>
          <w:sz w:val="40"/>
          <w:szCs w:val="40"/>
        </w:rPr>
      </w:pPr>
    </w:p>
    <w:p w14:paraId="107E38EC" w14:textId="77777777" w:rsidR="000C6634" w:rsidRDefault="000C6634" w:rsidP="00B65CDC">
      <w:pPr>
        <w:rPr>
          <w:rFonts w:asciiTheme="majorHAnsi" w:eastAsiaTheme="minorEastAsia" w:hAnsiTheme="majorHAnsi" w:cs="Arial"/>
          <w:b/>
          <w:bCs/>
          <w:noProof/>
          <w:sz w:val="40"/>
          <w:szCs w:val="40"/>
        </w:rPr>
      </w:pPr>
    </w:p>
    <w:p w14:paraId="0824328F" w14:textId="77777777" w:rsidR="000C6634" w:rsidRDefault="000C6634" w:rsidP="00B65CDC">
      <w:pPr>
        <w:rPr>
          <w:rFonts w:asciiTheme="majorHAnsi" w:eastAsiaTheme="minorEastAsia" w:hAnsiTheme="majorHAnsi" w:cs="Arial"/>
          <w:b/>
          <w:bCs/>
          <w:noProof/>
          <w:sz w:val="40"/>
          <w:szCs w:val="40"/>
        </w:rPr>
      </w:pPr>
    </w:p>
    <w:p w14:paraId="75CF22F6" w14:textId="77777777" w:rsidR="000C6634" w:rsidRDefault="000C6634" w:rsidP="00B65CDC">
      <w:pPr>
        <w:rPr>
          <w:rFonts w:asciiTheme="majorHAnsi" w:eastAsiaTheme="minorEastAsia" w:hAnsiTheme="majorHAnsi" w:cs="Arial"/>
          <w:b/>
          <w:bCs/>
          <w:noProof/>
          <w:sz w:val="40"/>
          <w:szCs w:val="40"/>
        </w:rPr>
      </w:pPr>
    </w:p>
    <w:p w14:paraId="2ADB4408" w14:textId="77777777" w:rsidR="000C6634" w:rsidRDefault="000C6634" w:rsidP="00B65CDC">
      <w:pPr>
        <w:rPr>
          <w:rFonts w:asciiTheme="majorHAnsi" w:eastAsiaTheme="minorEastAsia" w:hAnsiTheme="majorHAnsi" w:cs="Arial"/>
          <w:b/>
          <w:bCs/>
          <w:noProof/>
          <w:sz w:val="40"/>
          <w:szCs w:val="40"/>
        </w:rPr>
      </w:pPr>
    </w:p>
    <w:p w14:paraId="465FE877" w14:textId="77777777" w:rsidR="000C6634" w:rsidRDefault="000C6634" w:rsidP="00B65CDC">
      <w:pPr>
        <w:rPr>
          <w:rFonts w:asciiTheme="majorHAnsi" w:eastAsiaTheme="minorEastAsia" w:hAnsiTheme="majorHAnsi" w:cs="Arial"/>
          <w:b/>
          <w:bCs/>
          <w:noProof/>
          <w:sz w:val="40"/>
          <w:szCs w:val="40"/>
        </w:rPr>
      </w:pPr>
    </w:p>
    <w:p w14:paraId="2D3F82A2" w14:textId="77777777" w:rsidR="000C6634" w:rsidRDefault="000C6634" w:rsidP="00B65CDC">
      <w:pPr>
        <w:rPr>
          <w:rFonts w:asciiTheme="majorHAnsi" w:eastAsiaTheme="minorEastAsia" w:hAnsiTheme="majorHAnsi" w:cs="Arial"/>
          <w:b/>
          <w:bCs/>
          <w:noProof/>
          <w:sz w:val="40"/>
          <w:szCs w:val="40"/>
        </w:rPr>
      </w:pPr>
    </w:p>
    <w:p w14:paraId="5DE85BC3" w14:textId="77777777" w:rsidR="000C6634" w:rsidRDefault="000C6634" w:rsidP="00B65CDC">
      <w:pPr>
        <w:rPr>
          <w:rFonts w:asciiTheme="majorHAnsi" w:eastAsiaTheme="minorEastAsia" w:hAnsiTheme="majorHAnsi" w:cs="Arial"/>
          <w:b/>
          <w:bCs/>
          <w:noProof/>
          <w:sz w:val="40"/>
          <w:szCs w:val="40"/>
        </w:rPr>
      </w:pPr>
    </w:p>
    <w:p w14:paraId="65B98ADC" w14:textId="77777777" w:rsidR="000C6634" w:rsidRDefault="000C6634" w:rsidP="00B65CDC">
      <w:pPr>
        <w:rPr>
          <w:rFonts w:asciiTheme="majorHAnsi" w:eastAsiaTheme="minorEastAsia" w:hAnsiTheme="majorHAnsi" w:cs="Arial"/>
          <w:b/>
          <w:bCs/>
          <w:noProof/>
          <w:sz w:val="40"/>
          <w:szCs w:val="40"/>
        </w:rPr>
      </w:pPr>
    </w:p>
    <w:p w14:paraId="1C609818" w14:textId="77777777" w:rsidR="000C6634" w:rsidRDefault="000C6634" w:rsidP="00B65CDC">
      <w:pPr>
        <w:rPr>
          <w:rFonts w:asciiTheme="majorHAnsi" w:eastAsiaTheme="minorEastAsia" w:hAnsiTheme="majorHAnsi" w:cs="Arial"/>
          <w:b/>
          <w:bCs/>
          <w:noProof/>
          <w:sz w:val="40"/>
          <w:szCs w:val="40"/>
        </w:rPr>
      </w:pPr>
    </w:p>
    <w:p w14:paraId="5D067070" w14:textId="77777777" w:rsidR="000C6634" w:rsidRDefault="000C6634" w:rsidP="00B65CDC">
      <w:pPr>
        <w:rPr>
          <w:rFonts w:asciiTheme="majorHAnsi" w:eastAsiaTheme="minorEastAsia" w:hAnsiTheme="majorHAnsi" w:cs="Arial"/>
          <w:b/>
          <w:bCs/>
          <w:noProof/>
          <w:sz w:val="40"/>
          <w:szCs w:val="40"/>
        </w:rPr>
      </w:pPr>
    </w:p>
    <w:p w14:paraId="34F6DEFE" w14:textId="77777777" w:rsidR="000C6634" w:rsidRDefault="000C6634" w:rsidP="00B65CDC">
      <w:pPr>
        <w:rPr>
          <w:rFonts w:asciiTheme="majorHAnsi" w:eastAsiaTheme="minorEastAsia" w:hAnsiTheme="majorHAnsi" w:cs="Arial"/>
          <w:b/>
          <w:bCs/>
          <w:noProof/>
          <w:sz w:val="40"/>
          <w:szCs w:val="40"/>
        </w:rPr>
      </w:pPr>
    </w:p>
    <w:p w14:paraId="043D4344" w14:textId="77777777" w:rsidR="000C6634" w:rsidRDefault="000C6634" w:rsidP="00B65CDC">
      <w:pPr>
        <w:rPr>
          <w:rFonts w:asciiTheme="majorHAnsi" w:eastAsiaTheme="minorEastAsia" w:hAnsiTheme="majorHAnsi" w:cs="Arial"/>
          <w:b/>
          <w:bCs/>
          <w:noProof/>
          <w:sz w:val="40"/>
          <w:szCs w:val="40"/>
        </w:rPr>
      </w:pPr>
    </w:p>
    <w:p w14:paraId="60F8C5F9" w14:textId="77777777" w:rsidR="000C6634" w:rsidRDefault="000C6634" w:rsidP="00B65CDC">
      <w:pPr>
        <w:rPr>
          <w:rFonts w:asciiTheme="majorHAnsi" w:eastAsiaTheme="minorEastAsia" w:hAnsiTheme="majorHAnsi" w:cs="Arial"/>
          <w:b/>
          <w:bCs/>
          <w:noProof/>
          <w:sz w:val="40"/>
          <w:szCs w:val="40"/>
        </w:rPr>
      </w:pPr>
    </w:p>
    <w:p w14:paraId="36A76067" w14:textId="77777777" w:rsidR="000C6634" w:rsidRDefault="000C6634" w:rsidP="00B65CDC">
      <w:pPr>
        <w:rPr>
          <w:rFonts w:asciiTheme="majorHAnsi" w:eastAsiaTheme="minorEastAsia" w:hAnsiTheme="majorHAnsi" w:cs="Arial"/>
          <w:b/>
          <w:bCs/>
          <w:noProof/>
          <w:sz w:val="40"/>
          <w:szCs w:val="40"/>
        </w:rPr>
      </w:pPr>
    </w:p>
    <w:p w14:paraId="5ADC018E" w14:textId="77777777" w:rsidR="000C6634" w:rsidRPr="00CA57B5" w:rsidRDefault="000C6634" w:rsidP="00B65CDC">
      <w:pPr>
        <w:rPr>
          <w:rFonts w:ascii="Arial" w:eastAsiaTheme="minorEastAsia" w:hAnsi="Arial" w:cs="Arial"/>
          <w:b/>
          <w:bCs/>
          <w:sz w:val="20"/>
          <w:szCs w:val="20"/>
        </w:rPr>
      </w:pPr>
    </w:p>
    <w:tbl>
      <w:tblPr>
        <w:tblStyle w:val="Grilledutableau"/>
        <w:tblW w:w="31680" w:type="dxa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912"/>
        <w:gridCol w:w="71"/>
        <w:gridCol w:w="7626"/>
        <w:gridCol w:w="65"/>
        <w:gridCol w:w="772"/>
        <w:gridCol w:w="28"/>
        <w:gridCol w:w="28"/>
        <w:gridCol w:w="28"/>
        <w:gridCol w:w="28"/>
        <w:gridCol w:w="28"/>
        <w:gridCol w:w="632"/>
        <w:gridCol w:w="771"/>
        <w:gridCol w:w="771"/>
        <w:gridCol w:w="771"/>
        <w:gridCol w:w="771"/>
        <w:gridCol w:w="1800"/>
        <w:gridCol w:w="5516"/>
        <w:gridCol w:w="5516"/>
        <w:gridCol w:w="5546"/>
      </w:tblGrid>
      <w:tr w:rsidR="000C6634" w:rsidRPr="000C6634" w14:paraId="2ABF2CD6" w14:textId="6E00A901" w:rsidTr="005360A4">
        <w:trPr>
          <w:gridAfter w:val="4"/>
          <w:wAfter w:w="18378" w:type="dxa"/>
          <w:trHeight w:val="4535"/>
        </w:trPr>
        <w:tc>
          <w:tcPr>
            <w:tcW w:w="9446" w:type="dxa"/>
            <w:gridSpan w:val="5"/>
          </w:tcPr>
          <w:p w14:paraId="65069D27" w14:textId="77777777" w:rsidR="00956A5F" w:rsidRPr="000C6634" w:rsidRDefault="00956A5F" w:rsidP="0015098A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69528CAD" w14:textId="77777777" w:rsidR="000C6634" w:rsidRDefault="000C6634" w:rsidP="0015098A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559E08A9" w14:textId="68C85ADC" w:rsidR="000C6634" w:rsidRPr="000C6634" w:rsidRDefault="000C6634" w:rsidP="0015098A">
            <w:pPr>
              <w:rPr>
                <w:rFonts w:ascii="Arial" w:hAnsi="Arial" w:cs="Arial"/>
                <w:noProof/>
                <w:sz w:val="20"/>
                <w:szCs w:val="20"/>
              </w:rPr>
            </w:pPr>
            <w:r w:rsidRPr="000C6634">
              <w:rPr>
                <w:rFonts w:ascii="Arial" w:hAnsi="Arial" w:cs="Arial"/>
                <w:noProof/>
                <w:sz w:val="20"/>
                <w:szCs w:val="20"/>
              </w:rPr>
              <w:t>PHOTO</w:t>
            </w:r>
          </w:p>
        </w:tc>
        <w:tc>
          <w:tcPr>
            <w:tcW w:w="772" w:type="dxa"/>
            <w:gridSpan w:val="6"/>
          </w:tcPr>
          <w:p w14:paraId="2A608E6A" w14:textId="77777777" w:rsidR="00956A5F" w:rsidRPr="000C6634" w:rsidRDefault="00956A5F" w:rsidP="0015098A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</w:tc>
        <w:tc>
          <w:tcPr>
            <w:tcW w:w="771" w:type="dxa"/>
          </w:tcPr>
          <w:p w14:paraId="55444682" w14:textId="77777777" w:rsidR="00956A5F" w:rsidRPr="000C6634" w:rsidRDefault="00956A5F" w:rsidP="0015098A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</w:tc>
        <w:tc>
          <w:tcPr>
            <w:tcW w:w="771" w:type="dxa"/>
          </w:tcPr>
          <w:p w14:paraId="3751C670" w14:textId="77777777" w:rsidR="00956A5F" w:rsidRPr="000C6634" w:rsidRDefault="00956A5F" w:rsidP="0015098A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</w:tc>
        <w:tc>
          <w:tcPr>
            <w:tcW w:w="771" w:type="dxa"/>
          </w:tcPr>
          <w:p w14:paraId="57368F07" w14:textId="77777777" w:rsidR="00956A5F" w:rsidRPr="000C6634" w:rsidRDefault="00956A5F" w:rsidP="0015098A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</w:tc>
        <w:tc>
          <w:tcPr>
            <w:tcW w:w="771" w:type="dxa"/>
          </w:tcPr>
          <w:p w14:paraId="6319DF4D" w14:textId="77777777" w:rsidR="00956A5F" w:rsidRPr="000C6634" w:rsidRDefault="00956A5F" w:rsidP="0015098A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</w:tc>
      </w:tr>
      <w:tr w:rsidR="00956A5F" w:rsidRPr="000302A3" w14:paraId="57855218" w14:textId="3FD5CA88" w:rsidTr="005360A4">
        <w:trPr>
          <w:gridAfter w:val="4"/>
          <w:wAfter w:w="18378" w:type="dxa"/>
          <w:trHeight w:val="7294"/>
        </w:trPr>
        <w:tc>
          <w:tcPr>
            <w:tcW w:w="912" w:type="dxa"/>
          </w:tcPr>
          <w:p w14:paraId="0327E7BC" w14:textId="77777777" w:rsidR="00956A5F" w:rsidRPr="000302A3" w:rsidRDefault="00956A5F" w:rsidP="0015098A">
            <w:pPr>
              <w:rPr>
                <w:noProof/>
                <w:sz w:val="22"/>
                <w:szCs w:val="22"/>
              </w:rPr>
            </w:pPr>
          </w:p>
        </w:tc>
        <w:tc>
          <w:tcPr>
            <w:tcW w:w="71" w:type="dxa"/>
            <w:tcBorders>
              <w:top w:val="single" w:sz="48" w:space="0" w:color="0070C0"/>
            </w:tcBorders>
            <w:shd w:val="clear" w:color="auto" w:fill="FFFFFF" w:themeFill="background1"/>
          </w:tcPr>
          <w:p w14:paraId="2CF1D08B" w14:textId="77777777" w:rsidR="00956A5F" w:rsidRPr="000302A3" w:rsidRDefault="00956A5F" w:rsidP="0015098A">
            <w:pPr>
              <w:rPr>
                <w:noProof/>
                <w:sz w:val="22"/>
                <w:szCs w:val="22"/>
              </w:rPr>
            </w:pPr>
          </w:p>
        </w:tc>
        <w:tc>
          <w:tcPr>
            <w:tcW w:w="7626" w:type="dxa"/>
            <w:tcBorders>
              <w:top w:val="single" w:sz="48" w:space="0" w:color="0070C0"/>
            </w:tcBorders>
            <w:shd w:val="clear" w:color="auto" w:fill="FFFFFF" w:themeFill="background1"/>
            <w:vAlign w:val="center"/>
          </w:tcPr>
          <w:p w14:paraId="53DA35A5" w14:textId="0853D634" w:rsidR="00956A5F" w:rsidRPr="000302A3" w:rsidRDefault="00956A5F" w:rsidP="0015098A">
            <w:pPr>
              <w:pStyle w:val="Titre3"/>
              <w:jc w:val="left"/>
              <w:rPr>
                <w:noProof/>
                <w:sz w:val="40"/>
                <w:szCs w:val="32"/>
              </w:rPr>
            </w:pPr>
          </w:p>
          <w:p w14:paraId="14122167" w14:textId="77777777" w:rsidR="00D62620" w:rsidRDefault="00D62620" w:rsidP="0015098A">
            <w:pPr>
              <w:pStyle w:val="Titre3"/>
              <w:rPr>
                <w:noProof/>
                <w:color w:val="0070C0"/>
                <w:sz w:val="40"/>
                <w:szCs w:val="32"/>
              </w:rPr>
            </w:pPr>
            <w:r>
              <w:rPr>
                <w:noProof/>
                <w:color w:val="0070C0"/>
                <w:sz w:val="40"/>
                <w:szCs w:val="32"/>
              </w:rPr>
              <w:t>RECHERCHE</w:t>
            </w:r>
          </w:p>
          <w:p w14:paraId="07E97962" w14:textId="77D72778" w:rsidR="00956A5F" w:rsidRPr="000302A3" w:rsidRDefault="00D62620" w:rsidP="0015098A">
            <w:pPr>
              <w:pStyle w:val="Titre3"/>
              <w:rPr>
                <w:noProof/>
                <w:color w:val="0070C0"/>
                <w:sz w:val="40"/>
                <w:szCs w:val="32"/>
              </w:rPr>
            </w:pPr>
            <w:r>
              <w:rPr>
                <w:noProof/>
                <w:color w:val="0070C0"/>
                <w:sz w:val="40"/>
                <w:szCs w:val="32"/>
              </w:rPr>
              <w:t>D’UN FILM</w:t>
            </w:r>
          </w:p>
          <w:p w14:paraId="22E24832" w14:textId="77777777" w:rsidR="00956A5F" w:rsidRPr="000302A3" w:rsidRDefault="00956A5F" w:rsidP="0015098A">
            <w:pPr>
              <w:pStyle w:val="Texte"/>
              <w:jc w:val="center"/>
              <w:rPr>
                <w:noProof/>
                <w:sz w:val="24"/>
                <w:szCs w:val="24"/>
              </w:rPr>
            </w:pPr>
            <w:r w:rsidRPr="000302A3">
              <w:rPr>
                <w:noProof/>
                <w:sz w:val="24"/>
                <w:szCs w:val="24"/>
                <w:lang w:bidi="fr-FR"/>
              </w:rPr>
              <mc:AlternateContent>
                <mc:Choice Requires="wps">
                  <w:drawing>
                    <wp:inline distT="0" distB="0" distL="0" distR="0" wp14:anchorId="1CBC68A1" wp14:editId="03069F31">
                      <wp:extent cx="1558343" cy="45719"/>
                      <wp:effectExtent l="0" t="0" r="3810" b="0"/>
                      <wp:docPr id="7" name="Rectangle 11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58343" cy="45719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 w="25400" cap="flat">
                                <a:noFill/>
                                <a:prstDash val="solid"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6DAAD3FE" id="Rectangle 11" o:spid="_x0000_s1026" alt="&quot;&quot;" style="width:122.7pt;height: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" fillcolor="#0070c0" stroked="f" strokeweight="2pt">
                      <v:stroke miterlimit="4"/>
                      <v:textbox style="mso-fit-shape-to-text:t" inset="3pt,3pt,3pt,3pt"/>
                      <w10:anchorlock/>
                    </v:rect>
                  </w:pict>
                </mc:Fallback>
              </mc:AlternateContent>
            </w:r>
          </w:p>
          <w:p w14:paraId="5DF8645A" w14:textId="07D8448B" w:rsidR="00956A5F" w:rsidRDefault="00956A5F" w:rsidP="0015098A">
            <w:pPr>
              <w:pStyle w:val="Texte"/>
              <w:jc w:val="both"/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1D2EC7C2" w14:textId="77777777" w:rsidR="00956A5F" w:rsidRPr="000302A3" w:rsidRDefault="00956A5F" w:rsidP="0015098A">
            <w:pPr>
              <w:pStyle w:val="Texte"/>
              <w:jc w:val="both"/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1F474F7C" w14:textId="6E635B28" w:rsidR="00956A5F" w:rsidRDefault="000C6634" w:rsidP="00554961">
            <w:pPr>
              <w:pStyle w:val="Texte"/>
              <w:jc w:val="both"/>
              <w:rPr>
                <w:rFonts w:ascii="Arial" w:hAnsi="Arial" w:cs="Arial"/>
                <w:noProof/>
                <w:sz w:val="20"/>
                <w:szCs w:val="20"/>
              </w:rPr>
            </w:pPr>
            <w:r w:rsidRPr="000C6634">
              <w:rPr>
                <w:rFonts w:ascii="Arial" w:hAnsi="Arial" w:cs="Arial"/>
                <w:noProof/>
                <w:sz w:val="20"/>
                <w:szCs w:val="20"/>
              </w:rPr>
              <w:t>Présentation</w:t>
            </w:r>
          </w:p>
          <w:p w14:paraId="7DAB847E" w14:textId="77777777" w:rsidR="000C6634" w:rsidRDefault="000C6634" w:rsidP="00554961">
            <w:pPr>
              <w:pStyle w:val="Texte"/>
              <w:jc w:val="both"/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75B992B1" w14:textId="77777777" w:rsidR="000C6634" w:rsidRDefault="000C6634" w:rsidP="00554961">
            <w:pPr>
              <w:pStyle w:val="Texte"/>
              <w:jc w:val="both"/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300382E5" w14:textId="77777777" w:rsidR="000C6634" w:rsidRDefault="000C6634" w:rsidP="00554961">
            <w:pPr>
              <w:pStyle w:val="Texte"/>
              <w:jc w:val="both"/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425C4071" w14:textId="77777777" w:rsidR="000C6634" w:rsidRDefault="000C6634" w:rsidP="00554961">
            <w:pPr>
              <w:pStyle w:val="Texte"/>
              <w:jc w:val="both"/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6922B6C9" w14:textId="77777777" w:rsidR="00D62620" w:rsidRDefault="00D62620" w:rsidP="00554961">
            <w:pPr>
              <w:pStyle w:val="Texte"/>
              <w:jc w:val="both"/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567023B9" w14:textId="77777777" w:rsidR="000C6634" w:rsidRDefault="000C6634" w:rsidP="00554961">
            <w:pPr>
              <w:pStyle w:val="Texte"/>
              <w:jc w:val="both"/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457A6945" w14:textId="77777777" w:rsidR="000C6634" w:rsidRDefault="000C6634" w:rsidP="00554961">
            <w:pPr>
              <w:pStyle w:val="Texte"/>
              <w:jc w:val="both"/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27D63186" w14:textId="77777777" w:rsidR="000C6634" w:rsidRDefault="000C6634" w:rsidP="00554961">
            <w:pPr>
              <w:pStyle w:val="Texte"/>
              <w:jc w:val="both"/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4EC251A6" w14:textId="77777777" w:rsidR="000C6634" w:rsidRDefault="000C6634" w:rsidP="00554961">
            <w:pPr>
              <w:pStyle w:val="Texte"/>
              <w:jc w:val="both"/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4B79D6DB" w14:textId="77777777" w:rsidR="000C6634" w:rsidRDefault="000C6634" w:rsidP="00554961">
            <w:pPr>
              <w:pStyle w:val="Texte"/>
              <w:jc w:val="both"/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23153036" w14:textId="77777777" w:rsidR="000C6634" w:rsidRDefault="000C6634" w:rsidP="00554961">
            <w:pPr>
              <w:pStyle w:val="Texte"/>
              <w:jc w:val="both"/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086292EE" w14:textId="77777777" w:rsidR="000C6634" w:rsidRDefault="000C6634" w:rsidP="00554961">
            <w:pPr>
              <w:pStyle w:val="Texte"/>
              <w:jc w:val="both"/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708BCD34" w14:textId="77777777" w:rsidR="000C6634" w:rsidRDefault="000C6634" w:rsidP="00554961">
            <w:pPr>
              <w:pStyle w:val="Texte"/>
              <w:jc w:val="both"/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0F1C5BA0" w14:textId="77777777" w:rsidR="000C6634" w:rsidRDefault="000C6634" w:rsidP="00554961">
            <w:pPr>
              <w:pStyle w:val="Texte"/>
              <w:jc w:val="both"/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197A9E6C" w14:textId="77777777" w:rsidR="000C6634" w:rsidRDefault="000C6634" w:rsidP="00554961">
            <w:pPr>
              <w:pStyle w:val="Texte"/>
              <w:jc w:val="both"/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2BB33689" w14:textId="77777777" w:rsidR="000C6634" w:rsidRPr="000C6634" w:rsidRDefault="000C6634" w:rsidP="00554961">
            <w:pPr>
              <w:pStyle w:val="Texte"/>
              <w:jc w:val="both"/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2D39DF87" w14:textId="77777777" w:rsidR="000C6634" w:rsidRPr="000302A3" w:rsidRDefault="000C6634" w:rsidP="00554961">
            <w:pPr>
              <w:pStyle w:val="Texte"/>
              <w:jc w:val="both"/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5B42EF59" w14:textId="2040FE69" w:rsidR="00956A5F" w:rsidRPr="000302A3" w:rsidRDefault="00956A5F" w:rsidP="00554961">
            <w:pPr>
              <w:pStyle w:val="Texte"/>
              <w:jc w:val="both"/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1CD36B2F" w14:textId="1E6BE4C4" w:rsidR="00956A5F" w:rsidRPr="000302A3" w:rsidRDefault="00956A5F" w:rsidP="0015098A">
            <w:pPr>
              <w:pStyle w:val="Texte"/>
              <w:jc w:val="both"/>
              <w:rPr>
                <w:rFonts w:ascii="Arial" w:hAnsi="Arial" w:cs="Arial"/>
                <w:noProof/>
                <w:sz w:val="20"/>
                <w:szCs w:val="20"/>
              </w:rPr>
            </w:pPr>
            <w:r w:rsidRPr="000302A3">
              <w:rPr>
                <w:rFonts w:ascii="Arial" w:hAnsi="Arial" w:cs="Arial"/>
                <w:noProof/>
                <w:sz w:val="20"/>
                <w:szCs w:val="20"/>
              </w:rPr>
              <w:t xml:space="preserve">  </w:t>
            </w:r>
          </w:p>
          <w:p w14:paraId="2B6B1034" w14:textId="11059F23" w:rsidR="00956A5F" w:rsidRDefault="00956A5F" w:rsidP="0015098A">
            <w:pPr>
              <w:pStyle w:val="Texte"/>
              <w:jc w:val="both"/>
              <w:rPr>
                <w:rFonts w:ascii="Arial" w:hAnsi="Arial" w:cs="Arial"/>
                <w:noProof/>
                <w:sz w:val="12"/>
                <w:szCs w:val="12"/>
              </w:rPr>
            </w:pPr>
          </w:p>
          <w:p w14:paraId="1FB6C228" w14:textId="41433419" w:rsidR="00956A5F" w:rsidRDefault="00956A5F" w:rsidP="0015098A">
            <w:pPr>
              <w:pStyle w:val="Texte"/>
              <w:jc w:val="both"/>
              <w:rPr>
                <w:rFonts w:ascii="Arial" w:hAnsi="Arial" w:cs="Arial"/>
                <w:noProof/>
                <w:sz w:val="12"/>
                <w:szCs w:val="12"/>
              </w:rPr>
            </w:pPr>
          </w:p>
          <w:p w14:paraId="58B67D89" w14:textId="77777777" w:rsidR="00956A5F" w:rsidRPr="000302A3" w:rsidRDefault="00956A5F" w:rsidP="0015098A">
            <w:pPr>
              <w:pStyle w:val="Texte"/>
              <w:jc w:val="both"/>
              <w:rPr>
                <w:rFonts w:ascii="Arial" w:hAnsi="Arial" w:cs="Arial"/>
                <w:noProof/>
                <w:sz w:val="12"/>
                <w:szCs w:val="12"/>
              </w:rPr>
            </w:pPr>
          </w:p>
          <w:p w14:paraId="57B6DEBE" w14:textId="1EEBB220" w:rsidR="00956A5F" w:rsidRPr="000302A3" w:rsidRDefault="00956A5F" w:rsidP="0015098A">
            <w:pPr>
              <w:pStyle w:val="Texte"/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65" w:type="dxa"/>
            <w:tcBorders>
              <w:top w:val="single" w:sz="48" w:space="0" w:color="0070C0"/>
            </w:tcBorders>
            <w:shd w:val="clear" w:color="auto" w:fill="FFFFFF" w:themeFill="background1"/>
          </w:tcPr>
          <w:p w14:paraId="1D8BF5A5" w14:textId="6787861C" w:rsidR="00956A5F" w:rsidRPr="000302A3" w:rsidRDefault="00956A5F" w:rsidP="0015098A">
            <w:pPr>
              <w:rPr>
                <w:noProof/>
                <w:sz w:val="22"/>
                <w:szCs w:val="22"/>
              </w:rPr>
            </w:pPr>
          </w:p>
        </w:tc>
        <w:tc>
          <w:tcPr>
            <w:tcW w:w="772" w:type="dxa"/>
          </w:tcPr>
          <w:p w14:paraId="1D5B6D85" w14:textId="327E21D6" w:rsidR="00956A5F" w:rsidRPr="000302A3" w:rsidRDefault="00956A5F" w:rsidP="0015098A">
            <w:pPr>
              <w:rPr>
                <w:noProof/>
                <w:sz w:val="22"/>
                <w:szCs w:val="22"/>
              </w:rPr>
            </w:pPr>
          </w:p>
        </w:tc>
        <w:tc>
          <w:tcPr>
            <w:tcW w:w="772" w:type="dxa"/>
            <w:gridSpan w:val="6"/>
          </w:tcPr>
          <w:p w14:paraId="07C7ABDC" w14:textId="77777777" w:rsidR="00956A5F" w:rsidRPr="000302A3" w:rsidRDefault="00956A5F" w:rsidP="0015098A">
            <w:pPr>
              <w:rPr>
                <w:noProof/>
                <w:sz w:val="22"/>
                <w:szCs w:val="22"/>
              </w:rPr>
            </w:pPr>
          </w:p>
        </w:tc>
        <w:tc>
          <w:tcPr>
            <w:tcW w:w="771" w:type="dxa"/>
          </w:tcPr>
          <w:p w14:paraId="1218D258" w14:textId="77777777" w:rsidR="00956A5F" w:rsidRPr="000302A3" w:rsidRDefault="00956A5F" w:rsidP="0015098A">
            <w:pPr>
              <w:rPr>
                <w:noProof/>
                <w:sz w:val="22"/>
                <w:szCs w:val="22"/>
              </w:rPr>
            </w:pPr>
          </w:p>
        </w:tc>
        <w:tc>
          <w:tcPr>
            <w:tcW w:w="771" w:type="dxa"/>
          </w:tcPr>
          <w:p w14:paraId="5D4A2F04" w14:textId="77777777" w:rsidR="00956A5F" w:rsidRPr="000302A3" w:rsidRDefault="00956A5F" w:rsidP="0015098A">
            <w:pPr>
              <w:rPr>
                <w:noProof/>
                <w:sz w:val="22"/>
                <w:szCs w:val="22"/>
              </w:rPr>
            </w:pPr>
          </w:p>
        </w:tc>
        <w:tc>
          <w:tcPr>
            <w:tcW w:w="771" w:type="dxa"/>
          </w:tcPr>
          <w:p w14:paraId="01FA9D60" w14:textId="77777777" w:rsidR="00956A5F" w:rsidRPr="000302A3" w:rsidRDefault="00956A5F" w:rsidP="0015098A">
            <w:pPr>
              <w:rPr>
                <w:noProof/>
                <w:sz w:val="22"/>
                <w:szCs w:val="22"/>
              </w:rPr>
            </w:pPr>
          </w:p>
        </w:tc>
        <w:tc>
          <w:tcPr>
            <w:tcW w:w="771" w:type="dxa"/>
          </w:tcPr>
          <w:p w14:paraId="06741517" w14:textId="77777777" w:rsidR="00956A5F" w:rsidRPr="000302A3" w:rsidRDefault="00956A5F" w:rsidP="0015098A">
            <w:pPr>
              <w:rPr>
                <w:noProof/>
                <w:sz w:val="22"/>
                <w:szCs w:val="22"/>
              </w:rPr>
            </w:pPr>
          </w:p>
        </w:tc>
      </w:tr>
      <w:tr w:rsidR="00956A5F" w:rsidRPr="000302A3" w14:paraId="49C6FF36" w14:textId="08793141" w:rsidTr="005360A4">
        <w:trPr>
          <w:trHeight w:val="4535"/>
        </w:trPr>
        <w:tc>
          <w:tcPr>
            <w:tcW w:w="9446" w:type="dxa"/>
            <w:gridSpan w:val="5"/>
          </w:tcPr>
          <w:p w14:paraId="631307A8" w14:textId="151BD2E5" w:rsidR="00956A5F" w:rsidRPr="000302A3" w:rsidRDefault="00956A5F" w:rsidP="00033B57">
            <w:pPr>
              <w:rPr>
                <w:rFonts w:ascii="Arial" w:hAnsi="Arial" w:cs="Arial"/>
                <w:noProof/>
                <w:sz w:val="22"/>
                <w:szCs w:val="22"/>
              </w:rPr>
            </w:pPr>
          </w:p>
          <w:p w14:paraId="6C1996AA" w14:textId="446DC68B" w:rsidR="00956A5F" w:rsidRPr="00F30C25" w:rsidRDefault="00D62620" w:rsidP="00693C31">
            <w:pPr>
              <w:pStyle w:val="Paragraphedeliste"/>
              <w:numPr>
                <w:ilvl w:val="0"/>
                <w:numId w:val="34"/>
              </w:numPr>
              <w:rPr>
                <w:rFonts w:asciiTheme="majorHAnsi" w:hAnsiTheme="majorHAnsi" w:cs="Arial"/>
                <w:noProof/>
                <w:sz w:val="40"/>
                <w:szCs w:val="40"/>
              </w:rPr>
            </w:pPr>
            <w:r>
              <w:rPr>
                <w:rFonts w:asciiTheme="majorHAnsi" w:hAnsiTheme="majorHAnsi" w:cs="Arial"/>
                <w:noProof/>
                <w:sz w:val="40"/>
                <w:szCs w:val="40"/>
              </w:rPr>
              <w:t>Liste des films récents</w:t>
            </w:r>
          </w:p>
          <w:p w14:paraId="07917C74" w14:textId="022CF619" w:rsidR="00956A5F" w:rsidRPr="000302A3" w:rsidRDefault="00956A5F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11E9DE1F" w14:textId="77777777" w:rsidR="00956A5F" w:rsidRPr="000302A3" w:rsidRDefault="00956A5F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628D4B75" w14:textId="18B2C800" w:rsidR="00956A5F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t>Du texte.</w:t>
            </w:r>
          </w:p>
          <w:p w14:paraId="0CB2243B" w14:textId="77777777" w:rsid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7F9783CB" w14:textId="38941193" w:rsid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03327D1F" w14:textId="77777777" w:rsid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0DD27417" w14:textId="77777777" w:rsid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1C5AB731" w14:textId="77777777" w:rsid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302265CB" w14:textId="77777777" w:rsid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7038AF56" w14:textId="77777777" w:rsid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4DCFB47E" w14:textId="77777777" w:rsid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6A315B81" w14:textId="77777777" w:rsid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73FD8427" w14:textId="77777777" w:rsid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7439B022" w14:textId="77777777" w:rsid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4466D09D" w14:textId="77777777" w:rsid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2767D026" w14:textId="77777777" w:rsid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71BF725A" w14:textId="77777777" w:rsid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1297A695" w14:textId="77777777" w:rsid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15BFE7DE" w14:textId="77777777" w:rsid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68B4E9D2" w14:textId="77777777" w:rsid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2D10EB85" w14:textId="77777777" w:rsid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08FCF500" w14:textId="77777777" w:rsid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6ADA08DA" w14:textId="77777777" w:rsid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174480C5" w14:textId="77777777" w:rsid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16ECB81C" w14:textId="77777777" w:rsid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7D74410D" w14:textId="77777777" w:rsid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7B04E675" w14:textId="77777777" w:rsid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4DE1DACF" w14:textId="77777777" w:rsid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07449F79" w14:textId="77777777" w:rsid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07F36ED8" w14:textId="77777777" w:rsid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3573094F" w14:textId="77777777" w:rsid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3730D7D3" w14:textId="77777777" w:rsid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61CC1334" w14:textId="77777777" w:rsid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221A186B" w14:textId="77777777" w:rsid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2D7BAB6A" w14:textId="77777777" w:rsid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5051FC6F" w14:textId="77777777" w:rsid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737BE3D2" w14:textId="77777777" w:rsid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11082826" w14:textId="77777777" w:rsid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69492E1A" w14:textId="77777777" w:rsid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72427403" w14:textId="77777777" w:rsid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3DDB6111" w14:textId="77777777" w:rsid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20E793A5" w14:textId="77777777" w:rsid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7FFDA162" w14:textId="77777777" w:rsid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6F3A154D" w14:textId="77777777" w:rsid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77A0DA29" w14:textId="77777777" w:rsid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19C66E2E" w14:textId="77777777" w:rsid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26BC2502" w14:textId="77777777" w:rsid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4DDF6FA0" w14:textId="77777777" w:rsid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587C6C74" w14:textId="77777777" w:rsid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5E48083B" w14:textId="77777777" w:rsid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570B2038" w14:textId="77777777" w:rsid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0BC2500E" w14:textId="77777777" w:rsid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01B91A02" w14:textId="77777777" w:rsid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434F9DD8" w14:textId="77777777" w:rsid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73D12A69" w14:textId="77777777" w:rsid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6AB40262" w14:textId="77777777" w:rsidR="00CC0258" w:rsidRPr="000302A3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1822AE98" w14:textId="0590CEF8" w:rsidR="00956A5F" w:rsidRPr="000302A3" w:rsidRDefault="00956A5F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3BF231B6" w14:textId="37F8CCAD" w:rsidR="00956A5F" w:rsidRPr="000302A3" w:rsidRDefault="00956A5F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675AA0A6" w14:textId="77777777" w:rsidR="00956A5F" w:rsidRPr="000302A3" w:rsidRDefault="00956A5F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27EBBC24" w14:textId="57573416" w:rsidR="00956A5F" w:rsidRPr="000302A3" w:rsidRDefault="00CC0258" w:rsidP="00693C31">
            <w:pPr>
              <w:pStyle w:val="Paragraphedeliste"/>
              <w:numPr>
                <w:ilvl w:val="0"/>
                <w:numId w:val="34"/>
              </w:numPr>
              <w:rPr>
                <w:rFonts w:asciiTheme="majorHAnsi" w:hAnsiTheme="majorHAnsi" w:cs="Arial"/>
                <w:noProof/>
                <w:sz w:val="40"/>
                <w:szCs w:val="40"/>
              </w:rPr>
            </w:pPr>
            <w:r>
              <w:rPr>
                <w:rFonts w:asciiTheme="majorHAnsi" w:hAnsiTheme="majorHAnsi" w:cs="Arial"/>
                <w:noProof/>
                <w:sz w:val="40"/>
                <w:szCs w:val="40"/>
              </w:rPr>
              <w:t>Barre de recherche</w:t>
            </w:r>
          </w:p>
          <w:p w14:paraId="46BCE688" w14:textId="77777777" w:rsidR="00956A5F" w:rsidRPr="000302A3" w:rsidRDefault="00956A5F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7E99C504" w14:textId="77777777" w:rsidR="00956A5F" w:rsidRDefault="00956A5F" w:rsidP="006A1D19">
            <w:pPr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fr-FR"/>
              </w:rPr>
            </w:pPr>
          </w:p>
          <w:p w14:paraId="60E7A68E" w14:textId="0BD24E00" w:rsidR="00CC0258" w:rsidRDefault="00CC0258" w:rsidP="006A1D19">
            <w:pPr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fr-FR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fr-FR"/>
              </w:rPr>
              <w:t>Du texte.</w:t>
            </w:r>
          </w:p>
          <w:p w14:paraId="0EFD9F41" w14:textId="77777777" w:rsidR="00CC0258" w:rsidRDefault="00CC0258" w:rsidP="006A1D19">
            <w:pPr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fr-FR"/>
              </w:rPr>
            </w:pPr>
          </w:p>
          <w:p w14:paraId="6CAD1A93" w14:textId="77777777" w:rsidR="00CC0258" w:rsidRDefault="00CC0258" w:rsidP="006A1D19">
            <w:pPr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fr-FR"/>
              </w:rPr>
            </w:pPr>
          </w:p>
          <w:p w14:paraId="2EF4CD37" w14:textId="77777777" w:rsidR="00CC0258" w:rsidRDefault="00CC0258" w:rsidP="006A1D19">
            <w:pPr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fr-FR"/>
              </w:rPr>
            </w:pPr>
          </w:p>
          <w:p w14:paraId="1B97AA76" w14:textId="77777777" w:rsidR="00CC0258" w:rsidRDefault="00CC0258" w:rsidP="006A1D19">
            <w:pPr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fr-FR"/>
              </w:rPr>
            </w:pPr>
          </w:p>
          <w:p w14:paraId="71D5AF2A" w14:textId="77777777" w:rsidR="00CC0258" w:rsidRDefault="00CC0258" w:rsidP="006A1D19">
            <w:pPr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fr-FR"/>
              </w:rPr>
            </w:pPr>
          </w:p>
          <w:p w14:paraId="7F01BBC1" w14:textId="77777777" w:rsidR="00CC0258" w:rsidRDefault="00CC0258" w:rsidP="006A1D19">
            <w:pPr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fr-FR"/>
              </w:rPr>
            </w:pPr>
          </w:p>
          <w:p w14:paraId="368FE68E" w14:textId="77777777" w:rsidR="00CC0258" w:rsidRDefault="00CC0258" w:rsidP="006A1D19">
            <w:pPr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fr-FR"/>
              </w:rPr>
            </w:pPr>
          </w:p>
          <w:p w14:paraId="355DE3CB" w14:textId="77777777" w:rsidR="00CC0258" w:rsidRDefault="00CC0258" w:rsidP="006A1D19">
            <w:pPr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fr-FR"/>
              </w:rPr>
            </w:pPr>
          </w:p>
          <w:p w14:paraId="7B5ECD0A" w14:textId="77777777" w:rsidR="00CC0258" w:rsidRDefault="00CC0258" w:rsidP="006A1D19">
            <w:pPr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fr-FR"/>
              </w:rPr>
            </w:pPr>
          </w:p>
          <w:p w14:paraId="62A30C0A" w14:textId="77777777" w:rsidR="00CC0258" w:rsidRDefault="00CC0258" w:rsidP="006A1D19">
            <w:pPr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fr-FR"/>
              </w:rPr>
            </w:pPr>
          </w:p>
          <w:p w14:paraId="5BB87796" w14:textId="77777777" w:rsidR="00CC0258" w:rsidRDefault="00CC0258" w:rsidP="006A1D19">
            <w:pPr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fr-FR"/>
              </w:rPr>
            </w:pPr>
          </w:p>
          <w:p w14:paraId="33BB2EAC" w14:textId="77777777" w:rsidR="00CC0258" w:rsidRDefault="00CC0258" w:rsidP="006A1D19">
            <w:pPr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fr-FR"/>
              </w:rPr>
            </w:pPr>
          </w:p>
          <w:p w14:paraId="50CF2DDD" w14:textId="77777777" w:rsidR="00CC0258" w:rsidRDefault="00CC0258" w:rsidP="006A1D19">
            <w:pPr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fr-FR"/>
              </w:rPr>
            </w:pPr>
          </w:p>
          <w:p w14:paraId="48CB3B09" w14:textId="77777777" w:rsidR="00CC0258" w:rsidRDefault="00CC0258" w:rsidP="006A1D19">
            <w:pPr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fr-FR"/>
              </w:rPr>
            </w:pPr>
          </w:p>
          <w:p w14:paraId="43B7C927" w14:textId="77777777" w:rsidR="00CC0258" w:rsidRDefault="00CC0258" w:rsidP="006A1D19">
            <w:pPr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fr-FR"/>
              </w:rPr>
            </w:pPr>
          </w:p>
          <w:p w14:paraId="07D06698" w14:textId="77777777" w:rsidR="00CC0258" w:rsidRDefault="00CC0258" w:rsidP="006A1D19">
            <w:pPr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fr-FR"/>
              </w:rPr>
            </w:pPr>
          </w:p>
          <w:p w14:paraId="52C469F5" w14:textId="77777777" w:rsidR="00CC0258" w:rsidRDefault="00CC0258" w:rsidP="006A1D19">
            <w:pPr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fr-FR"/>
              </w:rPr>
            </w:pPr>
          </w:p>
          <w:p w14:paraId="2C443167" w14:textId="77777777" w:rsidR="00CC0258" w:rsidRDefault="00CC0258" w:rsidP="006A1D19">
            <w:pPr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fr-FR"/>
              </w:rPr>
            </w:pPr>
          </w:p>
          <w:p w14:paraId="4B55E86A" w14:textId="77777777" w:rsidR="00CC0258" w:rsidRDefault="00CC0258" w:rsidP="006A1D19">
            <w:pPr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fr-FR"/>
              </w:rPr>
            </w:pPr>
          </w:p>
          <w:p w14:paraId="621F6829" w14:textId="77777777" w:rsidR="00CC0258" w:rsidRDefault="00CC0258" w:rsidP="006A1D19">
            <w:pPr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fr-FR"/>
              </w:rPr>
            </w:pPr>
          </w:p>
          <w:p w14:paraId="15B26648" w14:textId="77777777" w:rsidR="00CC0258" w:rsidRDefault="00CC0258" w:rsidP="006A1D19">
            <w:pPr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fr-FR"/>
              </w:rPr>
            </w:pPr>
          </w:p>
          <w:p w14:paraId="491CC632" w14:textId="77777777" w:rsidR="00CC0258" w:rsidRDefault="00CC0258" w:rsidP="006A1D19">
            <w:pPr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fr-FR"/>
              </w:rPr>
            </w:pPr>
          </w:p>
          <w:p w14:paraId="53F080EF" w14:textId="77777777" w:rsidR="00CC0258" w:rsidRDefault="00CC0258" w:rsidP="006A1D19">
            <w:pPr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fr-FR"/>
              </w:rPr>
            </w:pPr>
          </w:p>
          <w:p w14:paraId="2D52F730" w14:textId="77777777" w:rsidR="00CC0258" w:rsidRDefault="00CC0258" w:rsidP="006A1D19">
            <w:pPr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fr-FR"/>
              </w:rPr>
            </w:pPr>
          </w:p>
          <w:p w14:paraId="07B1C3CD" w14:textId="77777777" w:rsidR="00CC0258" w:rsidRDefault="00CC0258" w:rsidP="006A1D19">
            <w:pPr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fr-FR"/>
              </w:rPr>
            </w:pPr>
          </w:p>
          <w:p w14:paraId="2F7C404C" w14:textId="77777777" w:rsidR="00CC0258" w:rsidRDefault="00CC0258" w:rsidP="006A1D19">
            <w:pPr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fr-FR"/>
              </w:rPr>
            </w:pPr>
          </w:p>
          <w:p w14:paraId="4D615220" w14:textId="77777777" w:rsidR="00CC0258" w:rsidRDefault="00CC0258" w:rsidP="006A1D19">
            <w:pPr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fr-FR"/>
              </w:rPr>
            </w:pPr>
          </w:p>
          <w:p w14:paraId="57D67B74" w14:textId="77777777" w:rsidR="00CC0258" w:rsidRDefault="00CC0258" w:rsidP="006A1D19">
            <w:pPr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fr-FR"/>
              </w:rPr>
            </w:pPr>
          </w:p>
          <w:p w14:paraId="08BD9E7F" w14:textId="77777777" w:rsidR="00CC0258" w:rsidRDefault="00CC0258" w:rsidP="006A1D19">
            <w:pPr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fr-FR"/>
              </w:rPr>
            </w:pPr>
          </w:p>
          <w:p w14:paraId="666D674B" w14:textId="77777777" w:rsidR="00CC0258" w:rsidRDefault="00CC0258" w:rsidP="006A1D19">
            <w:pPr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fr-FR"/>
              </w:rPr>
            </w:pPr>
          </w:p>
          <w:p w14:paraId="13A0AFD6" w14:textId="77777777" w:rsidR="00CC0258" w:rsidRDefault="00CC0258" w:rsidP="006A1D19">
            <w:pPr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fr-FR"/>
              </w:rPr>
            </w:pPr>
          </w:p>
          <w:p w14:paraId="3A63747C" w14:textId="77777777" w:rsidR="00CC0258" w:rsidRDefault="00CC0258" w:rsidP="006A1D19">
            <w:pPr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fr-FR"/>
              </w:rPr>
            </w:pPr>
          </w:p>
          <w:p w14:paraId="6CF90A8E" w14:textId="77777777" w:rsidR="00CC0258" w:rsidRDefault="00CC0258" w:rsidP="006A1D19">
            <w:pPr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fr-FR"/>
              </w:rPr>
            </w:pPr>
          </w:p>
          <w:p w14:paraId="6A9BAF99" w14:textId="77777777" w:rsidR="00CC0258" w:rsidRDefault="00CC0258" w:rsidP="006A1D19">
            <w:pPr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fr-FR"/>
              </w:rPr>
            </w:pPr>
          </w:p>
          <w:p w14:paraId="016555BD" w14:textId="77777777" w:rsidR="00CC0258" w:rsidRDefault="00CC0258" w:rsidP="006A1D19">
            <w:pPr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fr-FR"/>
              </w:rPr>
            </w:pPr>
          </w:p>
          <w:p w14:paraId="64366F7D" w14:textId="77777777" w:rsidR="00CC0258" w:rsidRDefault="00CC0258" w:rsidP="006A1D19">
            <w:pPr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fr-FR"/>
              </w:rPr>
            </w:pPr>
          </w:p>
          <w:p w14:paraId="57B22620" w14:textId="77777777" w:rsidR="00CC0258" w:rsidRDefault="00CC0258" w:rsidP="006A1D19">
            <w:pPr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fr-FR"/>
              </w:rPr>
            </w:pPr>
          </w:p>
          <w:p w14:paraId="48BCFBDF" w14:textId="77777777" w:rsidR="00CC0258" w:rsidRDefault="00CC0258" w:rsidP="006A1D19">
            <w:pPr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fr-FR"/>
              </w:rPr>
            </w:pPr>
          </w:p>
          <w:p w14:paraId="3D689F07" w14:textId="77777777" w:rsidR="00CC0258" w:rsidRDefault="00CC0258" w:rsidP="006A1D19">
            <w:pPr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fr-FR"/>
              </w:rPr>
            </w:pPr>
          </w:p>
          <w:p w14:paraId="12390448" w14:textId="77777777" w:rsidR="00CC0258" w:rsidRDefault="00CC0258" w:rsidP="006A1D19">
            <w:pPr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fr-FR"/>
              </w:rPr>
            </w:pPr>
          </w:p>
          <w:p w14:paraId="51752B37" w14:textId="77777777" w:rsidR="00CC0258" w:rsidRDefault="00CC0258" w:rsidP="006A1D19">
            <w:pPr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fr-FR"/>
              </w:rPr>
            </w:pPr>
          </w:p>
          <w:p w14:paraId="1C59BAD8" w14:textId="77777777" w:rsidR="00CC0258" w:rsidRDefault="00CC0258" w:rsidP="006A1D19">
            <w:pPr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fr-FR"/>
              </w:rPr>
            </w:pPr>
          </w:p>
          <w:p w14:paraId="75B82018" w14:textId="77777777" w:rsidR="00CC0258" w:rsidRDefault="00CC0258" w:rsidP="006A1D19">
            <w:pPr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fr-FR"/>
              </w:rPr>
            </w:pPr>
          </w:p>
          <w:p w14:paraId="242C4528" w14:textId="77777777" w:rsidR="00CC0258" w:rsidRDefault="00CC0258" w:rsidP="006A1D19">
            <w:pPr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fr-FR"/>
              </w:rPr>
            </w:pPr>
          </w:p>
          <w:p w14:paraId="4952C5C0" w14:textId="77777777" w:rsidR="00CC0258" w:rsidRDefault="00CC0258" w:rsidP="006A1D19">
            <w:pPr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fr-FR"/>
              </w:rPr>
            </w:pPr>
          </w:p>
          <w:p w14:paraId="4F3B832C" w14:textId="77777777" w:rsidR="00CC0258" w:rsidRDefault="00CC0258" w:rsidP="006A1D19">
            <w:pPr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fr-FR"/>
              </w:rPr>
            </w:pPr>
          </w:p>
          <w:p w14:paraId="39789589" w14:textId="77777777" w:rsidR="00CC0258" w:rsidRDefault="00CC0258" w:rsidP="006A1D19">
            <w:pPr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fr-FR"/>
              </w:rPr>
            </w:pPr>
          </w:p>
          <w:p w14:paraId="3BDF8644" w14:textId="77777777" w:rsidR="00CC0258" w:rsidRDefault="00CC0258" w:rsidP="006A1D19">
            <w:pPr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fr-FR"/>
              </w:rPr>
            </w:pPr>
          </w:p>
          <w:p w14:paraId="6011622D" w14:textId="77777777" w:rsidR="00CC0258" w:rsidRDefault="00CC0258" w:rsidP="006A1D19">
            <w:pPr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fr-FR"/>
              </w:rPr>
            </w:pPr>
          </w:p>
          <w:p w14:paraId="3C96B808" w14:textId="77777777" w:rsidR="00CC0258" w:rsidRDefault="00CC0258" w:rsidP="006A1D19">
            <w:pPr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fr-FR"/>
              </w:rPr>
            </w:pPr>
          </w:p>
          <w:p w14:paraId="223AC797" w14:textId="77777777" w:rsidR="00CC0258" w:rsidRDefault="00CC0258" w:rsidP="006A1D19">
            <w:pPr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fr-FR"/>
              </w:rPr>
            </w:pPr>
          </w:p>
          <w:p w14:paraId="7755250F" w14:textId="77777777" w:rsidR="00CC0258" w:rsidRPr="000302A3" w:rsidRDefault="00CC0258" w:rsidP="006A1D19">
            <w:pPr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fr-FR"/>
              </w:rPr>
            </w:pPr>
          </w:p>
          <w:p w14:paraId="736DFE5F" w14:textId="77777777" w:rsidR="00956A5F" w:rsidRPr="000302A3" w:rsidRDefault="00956A5F" w:rsidP="006A1D19">
            <w:pPr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fr-FR"/>
              </w:rPr>
            </w:pPr>
          </w:p>
          <w:p w14:paraId="3952CCE4" w14:textId="388B2158" w:rsidR="00956A5F" w:rsidRPr="000302A3" w:rsidRDefault="00956A5F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5623C79A" w14:textId="35AD3DCE" w:rsidR="00956A5F" w:rsidRPr="000302A3" w:rsidRDefault="00956A5F" w:rsidP="00033B57">
            <w:pPr>
              <w:rPr>
                <w:rFonts w:ascii="Arial" w:hAnsi="Arial"/>
                <w:noProof/>
                <w:sz w:val="22"/>
                <w:szCs w:val="22"/>
              </w:rPr>
            </w:pPr>
          </w:p>
          <w:p w14:paraId="5228E007" w14:textId="77777777" w:rsidR="00956A5F" w:rsidRPr="000302A3" w:rsidRDefault="00956A5F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4533EB9A" w14:textId="7F867F02" w:rsidR="00956A5F" w:rsidRPr="000302A3" w:rsidRDefault="00CC0258" w:rsidP="00853607">
            <w:pPr>
              <w:pStyle w:val="Paragraphedeliste"/>
              <w:numPr>
                <w:ilvl w:val="0"/>
                <w:numId w:val="34"/>
              </w:numPr>
              <w:rPr>
                <w:rFonts w:asciiTheme="majorHAnsi" w:hAnsiTheme="majorHAnsi" w:cs="Arial"/>
                <w:noProof/>
                <w:sz w:val="40"/>
                <w:szCs w:val="40"/>
              </w:rPr>
            </w:pPr>
            <w:r>
              <w:rPr>
                <w:rFonts w:asciiTheme="majorHAnsi" w:hAnsiTheme="majorHAnsi" w:cs="Arial"/>
                <w:noProof/>
                <w:sz w:val="40"/>
                <w:szCs w:val="40"/>
              </w:rPr>
              <w:t>Scan de QR Code</w:t>
            </w:r>
          </w:p>
          <w:p w14:paraId="7BEFD801" w14:textId="77777777" w:rsidR="00956A5F" w:rsidRPr="006E28DB" w:rsidRDefault="00956A5F" w:rsidP="0010657F">
            <w:pPr>
              <w:jc w:val="both"/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0379F7C2" w14:textId="77777777" w:rsidR="00956A5F" w:rsidRDefault="00956A5F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5C688616" w14:textId="039A7A7F" w:rsid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t>Du texte.</w:t>
            </w:r>
          </w:p>
          <w:p w14:paraId="6127FF7F" w14:textId="77777777" w:rsidR="00956A5F" w:rsidRDefault="00956A5F" w:rsidP="00033B57">
            <w:pPr>
              <w:rPr>
                <w:noProof/>
                <w:sz w:val="22"/>
                <w:szCs w:val="22"/>
              </w:rPr>
            </w:pPr>
          </w:p>
          <w:p w14:paraId="73A4FAE2" w14:textId="77777777" w:rsidR="00CC0258" w:rsidRP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0E5E7B66" w14:textId="77777777" w:rsidR="00CC0258" w:rsidRP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6924786A" w14:textId="77777777" w:rsidR="00CC0258" w:rsidRP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3C1F7B52" w14:textId="77777777" w:rsidR="00CC0258" w:rsidRP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66BFD37E" w14:textId="77777777" w:rsidR="00CC0258" w:rsidRP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685D1E54" w14:textId="77777777" w:rsidR="00CC0258" w:rsidRP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4F00B2C9" w14:textId="77777777" w:rsidR="00CC0258" w:rsidRP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362D6576" w14:textId="77777777" w:rsidR="00CC0258" w:rsidRP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65684924" w14:textId="77777777" w:rsidR="00CC0258" w:rsidRP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3B322FE1" w14:textId="77777777" w:rsidR="00CC0258" w:rsidRP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7A29B067" w14:textId="77777777" w:rsidR="00CC0258" w:rsidRP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2EE8E526" w14:textId="77777777" w:rsidR="00CC0258" w:rsidRP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4EDBE0DE" w14:textId="77777777" w:rsidR="00CC0258" w:rsidRP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33CFE224" w14:textId="77777777" w:rsidR="00CC0258" w:rsidRP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6B9B669A" w14:textId="77777777" w:rsidR="00CC0258" w:rsidRP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213517A0" w14:textId="77777777" w:rsidR="00CC0258" w:rsidRP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567B715E" w14:textId="77777777" w:rsidR="00CC0258" w:rsidRP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14877C59" w14:textId="77777777" w:rsidR="00CC0258" w:rsidRP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7B0B8A8C" w14:textId="77777777" w:rsidR="00CC0258" w:rsidRP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182AA588" w14:textId="77777777" w:rsidR="00CC0258" w:rsidRP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707D1501" w14:textId="77777777" w:rsidR="00CC0258" w:rsidRP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33BD6B78" w14:textId="77777777" w:rsidR="00CC0258" w:rsidRP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518227B7" w14:textId="77777777" w:rsidR="00CC0258" w:rsidRP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25B4DEF3" w14:textId="77777777" w:rsidR="00CC0258" w:rsidRP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0E20134B" w14:textId="77777777" w:rsidR="00CC0258" w:rsidRP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1830E4BA" w14:textId="77777777" w:rsidR="00956A5F" w:rsidRPr="00CC0258" w:rsidRDefault="00956A5F" w:rsidP="00033B57">
            <w:pPr>
              <w:rPr>
                <w:rFonts w:ascii="Arial" w:hAnsi="Arial" w:cs="Arial"/>
                <w:noProof/>
                <w:sz w:val="20"/>
                <w:szCs w:val="20"/>
                <w:lang w:bidi="fr-FR"/>
              </w:rPr>
            </w:pPr>
          </w:p>
          <w:p w14:paraId="2A2E1524" w14:textId="77777777" w:rsidR="00CC0258" w:rsidRP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  <w:lang w:bidi="fr-FR"/>
              </w:rPr>
            </w:pPr>
          </w:p>
          <w:p w14:paraId="7207EAD2" w14:textId="77777777" w:rsidR="00CC0258" w:rsidRP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  <w:lang w:bidi="fr-FR"/>
              </w:rPr>
            </w:pPr>
          </w:p>
          <w:p w14:paraId="0780A303" w14:textId="77777777" w:rsidR="00CC0258" w:rsidRP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  <w:lang w:bidi="fr-FR"/>
              </w:rPr>
            </w:pPr>
          </w:p>
          <w:p w14:paraId="59F30BB8" w14:textId="77777777" w:rsidR="00CC0258" w:rsidRP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  <w:lang w:bidi="fr-FR"/>
              </w:rPr>
            </w:pPr>
          </w:p>
          <w:p w14:paraId="401E0439" w14:textId="77777777" w:rsidR="00CC0258" w:rsidRP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  <w:lang w:bidi="fr-FR"/>
              </w:rPr>
            </w:pPr>
          </w:p>
          <w:p w14:paraId="1D9A29A2" w14:textId="77777777" w:rsidR="00CC0258" w:rsidRP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  <w:lang w:bidi="fr-FR"/>
              </w:rPr>
            </w:pPr>
          </w:p>
          <w:p w14:paraId="1DA80083" w14:textId="77777777" w:rsidR="00CC0258" w:rsidRP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  <w:lang w:bidi="fr-FR"/>
              </w:rPr>
            </w:pPr>
          </w:p>
          <w:p w14:paraId="166D9B28" w14:textId="77777777" w:rsidR="00CC0258" w:rsidRP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  <w:lang w:bidi="fr-FR"/>
              </w:rPr>
            </w:pPr>
          </w:p>
          <w:p w14:paraId="65B5A4E5" w14:textId="77777777" w:rsidR="00CC0258" w:rsidRP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  <w:lang w:bidi="fr-FR"/>
              </w:rPr>
            </w:pPr>
          </w:p>
          <w:p w14:paraId="4EF953EC" w14:textId="77777777" w:rsidR="00CC0258" w:rsidRP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  <w:lang w:bidi="fr-FR"/>
              </w:rPr>
            </w:pPr>
          </w:p>
          <w:p w14:paraId="22E5D594" w14:textId="77777777" w:rsidR="00CC0258" w:rsidRP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  <w:lang w:bidi="fr-FR"/>
              </w:rPr>
            </w:pPr>
          </w:p>
          <w:p w14:paraId="27C56931" w14:textId="77777777" w:rsidR="00CC0258" w:rsidRP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  <w:lang w:bidi="fr-FR"/>
              </w:rPr>
            </w:pPr>
          </w:p>
          <w:p w14:paraId="3E00FD60" w14:textId="77777777" w:rsidR="00CC0258" w:rsidRP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  <w:lang w:bidi="fr-FR"/>
              </w:rPr>
            </w:pPr>
          </w:p>
          <w:p w14:paraId="29B8C3D9" w14:textId="77777777" w:rsidR="00CC0258" w:rsidRP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  <w:lang w:bidi="fr-FR"/>
              </w:rPr>
            </w:pPr>
          </w:p>
          <w:p w14:paraId="58E0CFBB" w14:textId="77777777" w:rsidR="00CC0258" w:rsidRP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  <w:lang w:bidi="fr-FR"/>
              </w:rPr>
            </w:pPr>
          </w:p>
          <w:p w14:paraId="3E4A7264" w14:textId="77777777" w:rsidR="00CC0258" w:rsidRP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  <w:lang w:bidi="fr-FR"/>
              </w:rPr>
            </w:pPr>
          </w:p>
          <w:p w14:paraId="04B3AABA" w14:textId="77777777" w:rsidR="00CC0258" w:rsidRP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  <w:lang w:bidi="fr-FR"/>
              </w:rPr>
            </w:pPr>
          </w:p>
          <w:p w14:paraId="27C39AF8" w14:textId="77777777" w:rsidR="00CC0258" w:rsidRP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  <w:lang w:bidi="fr-FR"/>
              </w:rPr>
            </w:pPr>
          </w:p>
          <w:p w14:paraId="6B7358C7" w14:textId="77777777" w:rsidR="00CC0258" w:rsidRP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  <w:lang w:bidi="fr-FR"/>
              </w:rPr>
            </w:pPr>
          </w:p>
          <w:p w14:paraId="7E0CADCD" w14:textId="77777777" w:rsidR="00CC0258" w:rsidRDefault="00CC0258" w:rsidP="00033B57">
            <w:pPr>
              <w:rPr>
                <w:noProof/>
                <w:sz w:val="22"/>
                <w:szCs w:val="22"/>
                <w:lang w:bidi="fr-FR"/>
              </w:rPr>
            </w:pPr>
          </w:p>
          <w:p w14:paraId="559E2DB3" w14:textId="77777777" w:rsidR="00CC0258" w:rsidRDefault="00CC0258" w:rsidP="00033B57">
            <w:pPr>
              <w:rPr>
                <w:noProof/>
                <w:sz w:val="22"/>
                <w:szCs w:val="22"/>
                <w:lang w:bidi="fr-FR"/>
              </w:rPr>
            </w:pPr>
          </w:p>
          <w:p w14:paraId="6FF162A9" w14:textId="77777777" w:rsidR="00CC0258" w:rsidRDefault="00CC0258" w:rsidP="00033B57">
            <w:pPr>
              <w:rPr>
                <w:noProof/>
                <w:sz w:val="22"/>
                <w:szCs w:val="22"/>
                <w:lang w:bidi="fr-FR"/>
              </w:rPr>
            </w:pPr>
          </w:p>
          <w:p w14:paraId="60F4104F" w14:textId="77777777" w:rsidR="00CC0258" w:rsidRDefault="00CC0258" w:rsidP="00033B57">
            <w:pPr>
              <w:rPr>
                <w:noProof/>
                <w:sz w:val="22"/>
                <w:szCs w:val="22"/>
                <w:lang w:bidi="fr-FR"/>
              </w:rPr>
            </w:pPr>
          </w:p>
          <w:p w14:paraId="5F983E0D" w14:textId="77777777" w:rsidR="00CC0258" w:rsidRDefault="00CC0258" w:rsidP="00033B57">
            <w:pPr>
              <w:rPr>
                <w:noProof/>
                <w:sz w:val="22"/>
                <w:szCs w:val="22"/>
                <w:lang w:bidi="fr-FR"/>
              </w:rPr>
            </w:pPr>
          </w:p>
          <w:p w14:paraId="57D15337" w14:textId="77777777" w:rsidR="00CC0258" w:rsidRDefault="00CC0258" w:rsidP="00033B57">
            <w:pPr>
              <w:rPr>
                <w:noProof/>
                <w:sz w:val="22"/>
                <w:szCs w:val="22"/>
                <w:lang w:bidi="fr-FR"/>
              </w:rPr>
            </w:pPr>
          </w:p>
          <w:p w14:paraId="01C36338" w14:textId="77777777" w:rsidR="00CC0258" w:rsidRDefault="00CC0258" w:rsidP="00033B57">
            <w:pPr>
              <w:rPr>
                <w:noProof/>
                <w:sz w:val="22"/>
                <w:szCs w:val="22"/>
                <w:lang w:bidi="fr-FR"/>
              </w:rPr>
            </w:pPr>
          </w:p>
          <w:p w14:paraId="11B6EBDD" w14:textId="77777777" w:rsidR="00CC0258" w:rsidRDefault="00CC0258" w:rsidP="00033B57">
            <w:pPr>
              <w:rPr>
                <w:noProof/>
                <w:sz w:val="22"/>
                <w:szCs w:val="22"/>
                <w:lang w:bidi="fr-FR"/>
              </w:rPr>
            </w:pPr>
          </w:p>
          <w:p w14:paraId="13A73B59" w14:textId="77777777" w:rsidR="00CC0258" w:rsidRDefault="00CC0258" w:rsidP="00033B57">
            <w:pPr>
              <w:rPr>
                <w:noProof/>
                <w:sz w:val="22"/>
                <w:szCs w:val="22"/>
                <w:lang w:bidi="fr-FR"/>
              </w:rPr>
            </w:pPr>
          </w:p>
          <w:p w14:paraId="3B660847" w14:textId="77777777" w:rsidR="00CC0258" w:rsidRDefault="00CC0258" w:rsidP="00033B57">
            <w:pPr>
              <w:rPr>
                <w:noProof/>
                <w:sz w:val="22"/>
                <w:szCs w:val="22"/>
                <w:lang w:bidi="fr-FR"/>
              </w:rPr>
            </w:pPr>
          </w:p>
          <w:p w14:paraId="372EF5FF" w14:textId="77777777" w:rsidR="00CC0258" w:rsidRDefault="00CC0258" w:rsidP="00033B57">
            <w:pPr>
              <w:rPr>
                <w:noProof/>
                <w:sz w:val="22"/>
                <w:szCs w:val="22"/>
                <w:lang w:bidi="fr-FR"/>
              </w:rPr>
            </w:pPr>
          </w:p>
          <w:p w14:paraId="5BEBE3B4" w14:textId="77777777" w:rsidR="00CC0258" w:rsidRP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  <w:lang w:bidi="fr-FR"/>
              </w:rPr>
            </w:pPr>
          </w:p>
          <w:p w14:paraId="121BA611" w14:textId="77777777" w:rsidR="00CC0258" w:rsidRP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  <w:lang w:bidi="fr-FR"/>
              </w:rPr>
            </w:pPr>
          </w:p>
          <w:p w14:paraId="2D24FEA9" w14:textId="77777777" w:rsidR="00CC0258" w:rsidRP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  <w:lang w:bidi="fr-FR"/>
              </w:rPr>
            </w:pPr>
          </w:p>
          <w:p w14:paraId="668132FA" w14:textId="77777777" w:rsidR="00CC0258" w:rsidRP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  <w:lang w:bidi="fr-FR"/>
              </w:rPr>
            </w:pPr>
          </w:p>
          <w:p w14:paraId="202BB11F" w14:textId="534412F2" w:rsidR="00CC0258" w:rsidRP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  <w:lang w:bidi="fr-FR"/>
              </w:rPr>
            </w:pPr>
            <w:r w:rsidRPr="00CC0258">
              <w:rPr>
                <w:rFonts w:ascii="Arial" w:hAnsi="Arial" w:cs="Arial"/>
                <w:noProof/>
                <w:sz w:val="20"/>
                <w:szCs w:val="20"/>
                <w:lang w:bidi="fr-FR"/>
              </w:rPr>
              <w:t>PHOTO</w:t>
            </w:r>
          </w:p>
          <w:p w14:paraId="16C6123B" w14:textId="77777777" w:rsidR="00CC0258" w:rsidRP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  <w:lang w:bidi="fr-FR"/>
              </w:rPr>
            </w:pPr>
          </w:p>
          <w:p w14:paraId="31A8A529" w14:textId="77777777" w:rsidR="00CC0258" w:rsidRP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  <w:lang w:bidi="fr-FR"/>
              </w:rPr>
            </w:pPr>
          </w:p>
          <w:p w14:paraId="59B676BB" w14:textId="77777777" w:rsidR="00CC0258" w:rsidRP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  <w:lang w:bidi="fr-FR"/>
              </w:rPr>
            </w:pPr>
          </w:p>
          <w:p w14:paraId="3B894F11" w14:textId="77777777" w:rsidR="00CC0258" w:rsidRP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  <w:lang w:bidi="fr-FR"/>
              </w:rPr>
            </w:pPr>
          </w:p>
          <w:p w14:paraId="44AFA55F" w14:textId="77777777" w:rsidR="00CC0258" w:rsidRP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  <w:lang w:bidi="fr-FR"/>
              </w:rPr>
            </w:pPr>
          </w:p>
          <w:p w14:paraId="2E819E48" w14:textId="77777777" w:rsidR="00CC0258" w:rsidRP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  <w:lang w:bidi="fr-FR"/>
              </w:rPr>
            </w:pPr>
          </w:p>
          <w:p w14:paraId="0CCDC8A8" w14:textId="77777777" w:rsidR="00CC0258" w:rsidRP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  <w:lang w:bidi="fr-FR"/>
              </w:rPr>
            </w:pPr>
          </w:p>
          <w:p w14:paraId="4A0EECE1" w14:textId="77777777" w:rsidR="00CC0258" w:rsidRP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  <w:lang w:bidi="fr-FR"/>
              </w:rPr>
            </w:pPr>
          </w:p>
          <w:p w14:paraId="2469E2B6" w14:textId="77777777" w:rsidR="00CC0258" w:rsidRP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  <w:lang w:bidi="fr-FR"/>
              </w:rPr>
            </w:pPr>
          </w:p>
          <w:p w14:paraId="4E05018E" w14:textId="77777777" w:rsidR="00CC0258" w:rsidRP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  <w:lang w:bidi="fr-FR"/>
              </w:rPr>
            </w:pPr>
          </w:p>
          <w:p w14:paraId="3B4A5F4E" w14:textId="77777777" w:rsidR="00CC0258" w:rsidRP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  <w:lang w:bidi="fr-FR"/>
              </w:rPr>
            </w:pPr>
          </w:p>
          <w:p w14:paraId="6A7AB1A0" w14:textId="77777777" w:rsidR="00CC0258" w:rsidRP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  <w:lang w:bidi="fr-FR"/>
              </w:rPr>
            </w:pPr>
          </w:p>
          <w:p w14:paraId="7763ABA5" w14:textId="77777777" w:rsidR="00CC0258" w:rsidRPr="00CC0258" w:rsidRDefault="00CC0258" w:rsidP="00033B57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5EBB12A4" w14:textId="58B900F5" w:rsidR="00CC0258" w:rsidRPr="000302A3" w:rsidRDefault="00CC0258" w:rsidP="00033B57">
            <w:pPr>
              <w:rPr>
                <w:noProof/>
                <w:sz w:val="22"/>
                <w:szCs w:val="22"/>
              </w:rPr>
            </w:pPr>
          </w:p>
        </w:tc>
        <w:tc>
          <w:tcPr>
            <w:tcW w:w="28" w:type="dxa"/>
          </w:tcPr>
          <w:p w14:paraId="4A9466D7" w14:textId="77777777" w:rsidR="00956A5F" w:rsidRPr="000302A3" w:rsidRDefault="00956A5F" w:rsidP="00033B57">
            <w:pPr>
              <w:rPr>
                <w:sz w:val="22"/>
                <w:szCs w:val="22"/>
              </w:rPr>
            </w:pPr>
          </w:p>
        </w:tc>
        <w:tc>
          <w:tcPr>
            <w:tcW w:w="28" w:type="dxa"/>
          </w:tcPr>
          <w:p w14:paraId="3A3A268A" w14:textId="77777777" w:rsidR="00956A5F" w:rsidRPr="000302A3" w:rsidRDefault="00956A5F" w:rsidP="00033B57">
            <w:pPr>
              <w:rPr>
                <w:sz w:val="22"/>
                <w:szCs w:val="22"/>
              </w:rPr>
            </w:pPr>
          </w:p>
        </w:tc>
        <w:tc>
          <w:tcPr>
            <w:tcW w:w="28" w:type="dxa"/>
          </w:tcPr>
          <w:p w14:paraId="63E54D34" w14:textId="77777777" w:rsidR="00956A5F" w:rsidRPr="000302A3" w:rsidRDefault="00956A5F" w:rsidP="00033B57">
            <w:pPr>
              <w:rPr>
                <w:sz w:val="22"/>
                <w:szCs w:val="22"/>
              </w:rPr>
            </w:pPr>
          </w:p>
        </w:tc>
        <w:tc>
          <w:tcPr>
            <w:tcW w:w="28" w:type="dxa"/>
          </w:tcPr>
          <w:p w14:paraId="6ECFB242" w14:textId="77777777" w:rsidR="00956A5F" w:rsidRPr="000302A3" w:rsidRDefault="00956A5F" w:rsidP="00033B57">
            <w:pPr>
              <w:rPr>
                <w:sz w:val="22"/>
                <w:szCs w:val="22"/>
              </w:rPr>
            </w:pPr>
          </w:p>
        </w:tc>
        <w:tc>
          <w:tcPr>
            <w:tcW w:w="28" w:type="dxa"/>
          </w:tcPr>
          <w:p w14:paraId="30F67D2C" w14:textId="77777777" w:rsidR="00956A5F" w:rsidRPr="000302A3" w:rsidRDefault="00956A5F" w:rsidP="00033B57">
            <w:pPr>
              <w:rPr>
                <w:sz w:val="22"/>
                <w:szCs w:val="22"/>
              </w:rPr>
            </w:pPr>
          </w:p>
        </w:tc>
        <w:tc>
          <w:tcPr>
            <w:tcW w:w="5516" w:type="dxa"/>
            <w:gridSpan w:val="6"/>
          </w:tcPr>
          <w:p w14:paraId="2C6336D3" w14:textId="7DB958E6" w:rsidR="00956A5F" w:rsidRPr="000302A3" w:rsidRDefault="00956A5F" w:rsidP="00033B57">
            <w:pPr>
              <w:rPr>
                <w:sz w:val="22"/>
                <w:szCs w:val="22"/>
              </w:rPr>
            </w:pPr>
          </w:p>
        </w:tc>
        <w:tc>
          <w:tcPr>
            <w:tcW w:w="5516" w:type="dxa"/>
          </w:tcPr>
          <w:p w14:paraId="753AF692" w14:textId="77777777" w:rsidR="00956A5F" w:rsidRPr="000302A3" w:rsidRDefault="00956A5F" w:rsidP="00033B57">
            <w:pPr>
              <w:rPr>
                <w:sz w:val="22"/>
                <w:szCs w:val="22"/>
              </w:rPr>
            </w:pPr>
          </w:p>
        </w:tc>
        <w:tc>
          <w:tcPr>
            <w:tcW w:w="5516" w:type="dxa"/>
          </w:tcPr>
          <w:p w14:paraId="72122889" w14:textId="77777777" w:rsidR="00956A5F" w:rsidRPr="000302A3" w:rsidRDefault="00956A5F" w:rsidP="00033B57">
            <w:pPr>
              <w:rPr>
                <w:sz w:val="22"/>
                <w:szCs w:val="22"/>
              </w:rPr>
            </w:pPr>
          </w:p>
        </w:tc>
        <w:tc>
          <w:tcPr>
            <w:tcW w:w="5546" w:type="dxa"/>
            <w:vAlign w:val="center"/>
          </w:tcPr>
          <w:p w14:paraId="3EC3A5C2" w14:textId="77777777" w:rsidR="00956A5F" w:rsidRPr="000302A3" w:rsidRDefault="00956A5F" w:rsidP="00033B57">
            <w:pPr>
              <w:pStyle w:val="Titre3"/>
              <w:jc w:val="left"/>
              <w:rPr>
                <w:noProof/>
                <w:sz w:val="40"/>
                <w:szCs w:val="32"/>
              </w:rPr>
            </w:pPr>
          </w:p>
          <w:p w14:paraId="72BADA3E" w14:textId="77777777" w:rsidR="00956A5F" w:rsidRPr="000302A3" w:rsidRDefault="00956A5F" w:rsidP="00033B57">
            <w:pPr>
              <w:pStyle w:val="Titre3"/>
              <w:rPr>
                <w:noProof/>
                <w:color w:val="0070C0"/>
                <w:sz w:val="40"/>
                <w:szCs w:val="32"/>
              </w:rPr>
            </w:pPr>
            <w:r w:rsidRPr="000302A3">
              <w:rPr>
                <w:noProof/>
                <w:color w:val="0070C0"/>
                <w:sz w:val="40"/>
                <w:szCs w:val="32"/>
              </w:rPr>
              <w:t>ETUDE DE CAS N°3 :</w:t>
            </w:r>
          </w:p>
          <w:p w14:paraId="05536367" w14:textId="77777777" w:rsidR="00956A5F" w:rsidRPr="000302A3" w:rsidRDefault="00956A5F" w:rsidP="00033B57">
            <w:pPr>
              <w:pStyle w:val="Titre3"/>
              <w:rPr>
                <w:noProof/>
                <w:color w:val="0070C0"/>
                <w:sz w:val="40"/>
                <w:szCs w:val="32"/>
              </w:rPr>
            </w:pPr>
            <w:r w:rsidRPr="000302A3">
              <w:rPr>
                <w:noProof/>
                <w:color w:val="0070C0"/>
                <w:sz w:val="40"/>
                <w:szCs w:val="32"/>
              </w:rPr>
              <w:t>RESERVOIR SOUS PRESSION</w:t>
            </w:r>
          </w:p>
          <w:p w14:paraId="6B192907" w14:textId="77777777" w:rsidR="00956A5F" w:rsidRPr="000302A3" w:rsidRDefault="00956A5F" w:rsidP="00033B57">
            <w:pPr>
              <w:pStyle w:val="Texte"/>
              <w:jc w:val="center"/>
              <w:rPr>
                <w:noProof/>
                <w:sz w:val="24"/>
                <w:szCs w:val="24"/>
              </w:rPr>
            </w:pPr>
            <w:r w:rsidRPr="000302A3">
              <w:rPr>
                <w:noProof/>
                <w:sz w:val="24"/>
                <w:szCs w:val="24"/>
                <w:lang w:bidi="fr-FR"/>
              </w:rPr>
              <mc:AlternateContent>
                <mc:Choice Requires="wps">
                  <w:drawing>
                    <wp:inline distT="0" distB="0" distL="0" distR="0" wp14:anchorId="20FD2427" wp14:editId="2A60B0E1">
                      <wp:extent cx="1558343" cy="45719"/>
                      <wp:effectExtent l="0" t="0" r="3810" b="0"/>
                      <wp:docPr id="49" name="Rectangle 11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58343" cy="45719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 w="25400" cap="flat">
                                <a:noFill/>
                                <a:prstDash val="solid"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044BF318" id="Rectangle 11" o:spid="_x0000_s1026" alt="&quot;&quot;" style="width:122.7pt;height: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" fillcolor="#0070c0" stroked="f" strokeweight="2pt">
                      <v:stroke miterlimit="4"/>
                      <v:textbox style="mso-fit-shape-to-text:t" inset="3pt,3pt,3pt,3pt"/>
                      <w10:anchorlock/>
                    </v:rect>
                  </w:pict>
                </mc:Fallback>
              </mc:AlternateContent>
            </w:r>
          </w:p>
          <w:p w14:paraId="3F47DDBD" w14:textId="77777777" w:rsidR="00956A5F" w:rsidRPr="000302A3" w:rsidRDefault="00956A5F" w:rsidP="00033B57">
            <w:pPr>
              <w:pStyle w:val="Texte"/>
              <w:jc w:val="both"/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43128097" w14:textId="77777777" w:rsidR="00956A5F" w:rsidRPr="000302A3" w:rsidRDefault="00956A5F" w:rsidP="00033B57">
            <w:pPr>
              <w:pStyle w:val="Texte"/>
              <w:jc w:val="both"/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37DBEE08" w14:textId="77777777" w:rsidR="00956A5F" w:rsidRPr="000302A3" w:rsidRDefault="00956A5F" w:rsidP="00033B57">
            <w:pPr>
              <w:pStyle w:val="Texte"/>
              <w:jc w:val="both"/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0B478632" w14:textId="77777777" w:rsidR="00956A5F" w:rsidRPr="000302A3" w:rsidRDefault="00956A5F" w:rsidP="00033B57">
            <w:pPr>
              <w:pStyle w:val="Texte"/>
              <w:jc w:val="both"/>
              <w:rPr>
                <w:rFonts w:ascii="Arial" w:hAnsi="Arial" w:cs="Arial"/>
                <w:noProof/>
                <w:sz w:val="20"/>
                <w:szCs w:val="20"/>
              </w:rPr>
            </w:pPr>
            <w:r w:rsidRPr="000302A3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OBJECTIF 1 :</w:t>
            </w:r>
            <w:r w:rsidRPr="000302A3"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0302A3">
              <w:rPr>
                <w:rFonts w:ascii="Arial" w:hAnsi="Arial" w:cs="Arial"/>
                <w:sz w:val="20"/>
                <w:szCs w:val="20"/>
              </w:rPr>
              <w:t>Déterminer les différentes contraintes dans le réservoir en analysant chaque partie du réservoir</w:t>
            </w:r>
          </w:p>
          <w:p w14:paraId="51F3E51C" w14:textId="77777777" w:rsidR="00956A5F" w:rsidRPr="000302A3" w:rsidRDefault="00956A5F" w:rsidP="00033B57">
            <w:pPr>
              <w:pStyle w:val="Texte"/>
              <w:jc w:val="both"/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14A93ED0" w14:textId="77777777" w:rsidR="00956A5F" w:rsidRPr="000302A3" w:rsidRDefault="00956A5F" w:rsidP="00033B57">
            <w:pPr>
              <w:pStyle w:val="Texte"/>
              <w:jc w:val="both"/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3BDB6AA9" w14:textId="77777777" w:rsidR="00956A5F" w:rsidRPr="000302A3" w:rsidRDefault="00956A5F" w:rsidP="00033B57">
            <w:pPr>
              <w:pStyle w:val="Texte"/>
              <w:jc w:val="both"/>
              <w:rPr>
                <w:rFonts w:ascii="Arial" w:hAnsi="Arial" w:cs="Arial"/>
                <w:noProof/>
                <w:sz w:val="20"/>
                <w:szCs w:val="20"/>
              </w:rPr>
            </w:pPr>
            <w:r w:rsidRPr="000302A3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OBJECTIF 2 :</w:t>
            </w:r>
            <w:r w:rsidRPr="000302A3"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0302A3">
              <w:rPr>
                <w:rFonts w:ascii="Arial" w:hAnsi="Arial" w:cs="Arial"/>
                <w:sz w:val="20"/>
                <w:szCs w:val="20"/>
              </w:rPr>
              <w:t>Déterminer les différentes contraintes dans le réservoir pour chaque cas en indiquant précisément le nom de chaque contrainte</w:t>
            </w:r>
          </w:p>
          <w:p w14:paraId="6B97989A" w14:textId="77777777" w:rsidR="00956A5F" w:rsidRPr="000302A3" w:rsidRDefault="00956A5F" w:rsidP="00033B57">
            <w:pPr>
              <w:pStyle w:val="Texte"/>
              <w:jc w:val="both"/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31C64987" w14:textId="77777777" w:rsidR="00956A5F" w:rsidRPr="000302A3" w:rsidRDefault="00956A5F" w:rsidP="00033B57">
            <w:pPr>
              <w:pStyle w:val="Texte"/>
              <w:jc w:val="both"/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1EFF8401" w14:textId="77777777" w:rsidR="00956A5F" w:rsidRPr="000302A3" w:rsidRDefault="00956A5F" w:rsidP="00033B57">
            <w:pPr>
              <w:pStyle w:val="Texte"/>
              <w:jc w:val="both"/>
              <w:rPr>
                <w:rFonts w:ascii="Arial" w:hAnsi="Arial" w:cs="Arial"/>
                <w:noProof/>
                <w:sz w:val="20"/>
                <w:szCs w:val="20"/>
              </w:rPr>
            </w:pPr>
            <w:r w:rsidRPr="000302A3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OBJECTIF 3 :</w:t>
            </w:r>
            <w:r w:rsidRPr="000302A3"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0302A3">
              <w:rPr>
                <w:rFonts w:ascii="Arial" w:hAnsi="Arial" w:cs="Arial"/>
                <w:sz w:val="20"/>
                <w:szCs w:val="20"/>
              </w:rPr>
              <w:t>Déterminer les différentes contraintes dans le réservoir en précisant quel type de réservoir est étudié (sous pression, à bord sphérique, …)</w:t>
            </w:r>
          </w:p>
          <w:p w14:paraId="4B77EA89" w14:textId="77777777" w:rsidR="00956A5F" w:rsidRPr="000302A3" w:rsidRDefault="00956A5F" w:rsidP="00033B57">
            <w:pPr>
              <w:pStyle w:val="Texte"/>
              <w:jc w:val="both"/>
              <w:rPr>
                <w:rFonts w:ascii="Arial" w:hAnsi="Arial" w:cs="Arial"/>
                <w:noProof/>
                <w:sz w:val="20"/>
                <w:szCs w:val="20"/>
              </w:rPr>
            </w:pPr>
          </w:p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681"/>
              <w:gridCol w:w="564"/>
              <w:gridCol w:w="1145"/>
            </w:tblGrid>
            <w:tr w:rsidR="00956A5F" w:rsidRPr="000302A3" w14:paraId="4B9E51CE" w14:textId="77777777" w:rsidTr="00BF4D5E">
              <w:trPr>
                <w:trHeight w:val="347"/>
                <w:jc w:val="center"/>
              </w:trPr>
              <w:tc>
                <w:tcPr>
                  <w:tcW w:w="4390" w:type="dxa"/>
                  <w:gridSpan w:val="3"/>
                  <w:vAlign w:val="center"/>
                </w:tcPr>
                <w:p w14:paraId="526D713F" w14:textId="77777777" w:rsidR="00956A5F" w:rsidRPr="000302A3" w:rsidRDefault="00956A5F" w:rsidP="00033B57">
                  <w:pPr>
                    <w:pStyle w:val="Texte"/>
                    <w:jc w:val="center"/>
                    <w:rPr>
                      <w:rFonts w:ascii="Arial" w:hAnsi="Arial" w:cs="Arial"/>
                      <w:b/>
                      <w:bCs/>
                      <w:sz w:val="20"/>
                      <w:szCs w:val="20"/>
                    </w:rPr>
                  </w:pPr>
                  <w:r w:rsidRPr="000302A3">
                    <w:rPr>
                      <w:rFonts w:ascii="Arial" w:hAnsi="Arial" w:cs="Arial"/>
                      <w:b/>
                      <w:bCs/>
                      <w:sz w:val="20"/>
                      <w:szCs w:val="20"/>
                    </w:rPr>
                    <w:t>Données</w:t>
                  </w:r>
                </w:p>
              </w:tc>
            </w:tr>
            <w:tr w:rsidR="00956A5F" w:rsidRPr="000302A3" w14:paraId="4A834D66" w14:textId="77777777" w:rsidTr="00BF4D5E">
              <w:trPr>
                <w:trHeight w:val="321"/>
                <w:jc w:val="center"/>
              </w:trPr>
              <w:tc>
                <w:tcPr>
                  <w:tcW w:w="2681" w:type="dxa"/>
                  <w:vAlign w:val="center"/>
                </w:tcPr>
                <w:p w14:paraId="13B53676" w14:textId="77777777" w:rsidR="00956A5F" w:rsidRPr="000302A3" w:rsidRDefault="00956A5F" w:rsidP="00033B57">
                  <w:pPr>
                    <w:pStyle w:val="Texte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0302A3">
                    <w:rPr>
                      <w:rFonts w:ascii="Arial" w:hAnsi="Arial" w:cs="Arial"/>
                      <w:sz w:val="20"/>
                      <w:szCs w:val="20"/>
                    </w:rPr>
                    <w:t>Diamètre intérieur</w:t>
                  </w:r>
                </w:p>
              </w:tc>
              <w:tc>
                <w:tcPr>
                  <w:tcW w:w="564" w:type="dxa"/>
                  <w:vAlign w:val="center"/>
                </w:tcPr>
                <w:p w14:paraId="29F7128D" w14:textId="77777777" w:rsidR="00956A5F" w:rsidRPr="000302A3" w:rsidRDefault="00956A5F" w:rsidP="00033B57">
                  <w:pPr>
                    <w:pStyle w:val="Texte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0302A3">
                    <w:rPr>
                      <w:rFonts w:ascii="Arial" w:hAnsi="Arial" w:cs="Arial"/>
                      <w:sz w:val="20"/>
                      <w:szCs w:val="20"/>
                    </w:rPr>
                    <w:t>D</w:t>
                  </w:r>
                  <w:r w:rsidRPr="000302A3">
                    <w:rPr>
                      <w:rFonts w:ascii="Arial" w:hAnsi="Arial" w:cs="Arial"/>
                      <w:sz w:val="20"/>
                      <w:szCs w:val="20"/>
                      <w:vertAlign w:val="subscript"/>
                    </w:rPr>
                    <w:t>int</w:t>
                  </w:r>
                </w:p>
              </w:tc>
              <w:tc>
                <w:tcPr>
                  <w:tcW w:w="1145" w:type="dxa"/>
                  <w:vAlign w:val="center"/>
                </w:tcPr>
                <w:p w14:paraId="068F8238" w14:textId="77777777" w:rsidR="00956A5F" w:rsidRPr="000302A3" w:rsidRDefault="00956A5F" w:rsidP="00033B57">
                  <w:pPr>
                    <w:pStyle w:val="Texte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0302A3">
                    <w:rPr>
                      <w:rFonts w:ascii="Arial" w:hAnsi="Arial" w:cs="Arial"/>
                      <w:sz w:val="20"/>
                      <w:szCs w:val="20"/>
                    </w:rPr>
                    <w:t>80 mm</w:t>
                  </w:r>
                </w:p>
              </w:tc>
            </w:tr>
            <w:tr w:rsidR="00956A5F" w:rsidRPr="000302A3" w14:paraId="17A3F660" w14:textId="77777777" w:rsidTr="00BF4D5E">
              <w:trPr>
                <w:trHeight w:val="328"/>
                <w:jc w:val="center"/>
              </w:trPr>
              <w:tc>
                <w:tcPr>
                  <w:tcW w:w="2681" w:type="dxa"/>
                  <w:vAlign w:val="center"/>
                </w:tcPr>
                <w:p w14:paraId="2A3D1E98" w14:textId="77777777" w:rsidR="00956A5F" w:rsidRPr="000302A3" w:rsidRDefault="00956A5F" w:rsidP="00033B57">
                  <w:pPr>
                    <w:pStyle w:val="Texte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0302A3">
                    <w:rPr>
                      <w:rFonts w:ascii="Arial" w:hAnsi="Arial" w:cs="Arial"/>
                      <w:sz w:val="20"/>
                      <w:szCs w:val="20"/>
                    </w:rPr>
                    <w:t>Longueur</w:t>
                  </w:r>
                </w:p>
              </w:tc>
              <w:tc>
                <w:tcPr>
                  <w:tcW w:w="564" w:type="dxa"/>
                  <w:vAlign w:val="center"/>
                </w:tcPr>
                <w:p w14:paraId="05CB6D36" w14:textId="77777777" w:rsidR="00956A5F" w:rsidRPr="000302A3" w:rsidRDefault="00956A5F" w:rsidP="00033B57">
                  <w:pPr>
                    <w:pStyle w:val="Texte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0302A3">
                    <w:rPr>
                      <w:rFonts w:ascii="Arial" w:hAnsi="Arial" w:cs="Arial"/>
                      <w:sz w:val="20"/>
                      <w:szCs w:val="20"/>
                    </w:rPr>
                    <w:t>l</w:t>
                  </w:r>
                </w:p>
              </w:tc>
              <w:tc>
                <w:tcPr>
                  <w:tcW w:w="1145" w:type="dxa"/>
                  <w:vAlign w:val="center"/>
                </w:tcPr>
                <w:p w14:paraId="682968BD" w14:textId="77777777" w:rsidR="00956A5F" w:rsidRPr="000302A3" w:rsidRDefault="00956A5F" w:rsidP="00033B57">
                  <w:pPr>
                    <w:pStyle w:val="Texte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0302A3">
                    <w:rPr>
                      <w:rFonts w:ascii="Arial" w:hAnsi="Arial" w:cs="Arial"/>
                      <w:sz w:val="20"/>
                      <w:szCs w:val="20"/>
                    </w:rPr>
                    <w:t>359 mm</w:t>
                  </w:r>
                </w:p>
              </w:tc>
            </w:tr>
            <w:tr w:rsidR="00956A5F" w:rsidRPr="000302A3" w14:paraId="5A43736C" w14:textId="77777777" w:rsidTr="00BF4D5E">
              <w:trPr>
                <w:trHeight w:val="321"/>
                <w:jc w:val="center"/>
              </w:trPr>
              <w:tc>
                <w:tcPr>
                  <w:tcW w:w="2681" w:type="dxa"/>
                  <w:vAlign w:val="center"/>
                </w:tcPr>
                <w:p w14:paraId="082F80F1" w14:textId="77777777" w:rsidR="00956A5F" w:rsidRPr="000302A3" w:rsidRDefault="00956A5F" w:rsidP="00033B57">
                  <w:pPr>
                    <w:pStyle w:val="Texte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0302A3">
                    <w:rPr>
                      <w:rFonts w:ascii="Arial" w:hAnsi="Arial" w:cs="Arial"/>
                      <w:sz w:val="20"/>
                      <w:szCs w:val="20"/>
                    </w:rPr>
                    <w:t>Epaisseur de paroi</w:t>
                  </w:r>
                </w:p>
              </w:tc>
              <w:tc>
                <w:tcPr>
                  <w:tcW w:w="564" w:type="dxa"/>
                  <w:vAlign w:val="center"/>
                </w:tcPr>
                <w:p w14:paraId="21725CA5" w14:textId="77777777" w:rsidR="00956A5F" w:rsidRPr="000302A3" w:rsidRDefault="00956A5F" w:rsidP="00033B57">
                  <w:pPr>
                    <w:pStyle w:val="Texte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0302A3">
                    <w:rPr>
                      <w:rFonts w:ascii="Arial" w:hAnsi="Arial" w:cs="Arial"/>
                      <w:sz w:val="20"/>
                      <w:szCs w:val="20"/>
                    </w:rPr>
                    <w:t>e</w:t>
                  </w:r>
                </w:p>
              </w:tc>
              <w:tc>
                <w:tcPr>
                  <w:tcW w:w="1145" w:type="dxa"/>
                  <w:vAlign w:val="center"/>
                </w:tcPr>
                <w:p w14:paraId="3B58D72B" w14:textId="77777777" w:rsidR="00956A5F" w:rsidRPr="000302A3" w:rsidRDefault="00956A5F" w:rsidP="00033B57">
                  <w:pPr>
                    <w:pStyle w:val="Texte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0302A3">
                    <w:rPr>
                      <w:rFonts w:ascii="Arial" w:hAnsi="Arial" w:cs="Arial"/>
                      <w:sz w:val="20"/>
                      <w:szCs w:val="20"/>
                    </w:rPr>
                    <w:t>3 mm</w:t>
                  </w:r>
                </w:p>
              </w:tc>
            </w:tr>
            <w:tr w:rsidR="00956A5F" w:rsidRPr="000302A3" w14:paraId="0405F9E0" w14:textId="77777777" w:rsidTr="00BF4D5E">
              <w:trPr>
                <w:trHeight w:val="328"/>
                <w:jc w:val="center"/>
              </w:trPr>
              <w:tc>
                <w:tcPr>
                  <w:tcW w:w="2681" w:type="dxa"/>
                  <w:vAlign w:val="center"/>
                </w:tcPr>
                <w:p w14:paraId="68AFD82A" w14:textId="77777777" w:rsidR="00956A5F" w:rsidRPr="000302A3" w:rsidRDefault="00956A5F" w:rsidP="00033B57">
                  <w:pPr>
                    <w:pStyle w:val="Texte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0302A3">
                    <w:rPr>
                      <w:rFonts w:ascii="Arial" w:hAnsi="Arial" w:cs="Arial"/>
                      <w:sz w:val="20"/>
                      <w:szCs w:val="20"/>
                    </w:rPr>
                    <w:t>Pression</w:t>
                  </w:r>
                </w:p>
              </w:tc>
              <w:tc>
                <w:tcPr>
                  <w:tcW w:w="564" w:type="dxa"/>
                  <w:vAlign w:val="center"/>
                </w:tcPr>
                <w:p w14:paraId="3D04AC9C" w14:textId="77777777" w:rsidR="00956A5F" w:rsidRPr="000302A3" w:rsidRDefault="00956A5F" w:rsidP="00033B57">
                  <w:pPr>
                    <w:pStyle w:val="Texte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0302A3">
                    <w:rPr>
                      <w:rFonts w:ascii="Arial" w:hAnsi="Arial" w:cs="Arial"/>
                      <w:sz w:val="20"/>
                      <w:szCs w:val="20"/>
                    </w:rPr>
                    <w:t>P</w:t>
                  </w:r>
                </w:p>
              </w:tc>
              <w:tc>
                <w:tcPr>
                  <w:tcW w:w="1145" w:type="dxa"/>
                  <w:vAlign w:val="center"/>
                </w:tcPr>
                <w:p w14:paraId="775E9EFB" w14:textId="77777777" w:rsidR="00956A5F" w:rsidRPr="000302A3" w:rsidRDefault="00956A5F" w:rsidP="00033B57">
                  <w:pPr>
                    <w:pStyle w:val="Texte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0302A3">
                    <w:rPr>
                      <w:rFonts w:ascii="Arial" w:hAnsi="Arial" w:cs="Arial"/>
                      <w:sz w:val="20"/>
                      <w:szCs w:val="20"/>
                    </w:rPr>
                    <w:t>3,5 MPa</w:t>
                  </w:r>
                </w:p>
              </w:tc>
            </w:tr>
            <w:tr w:rsidR="00956A5F" w:rsidRPr="000302A3" w14:paraId="63856E52" w14:textId="77777777" w:rsidTr="00BF4D5E">
              <w:trPr>
                <w:trHeight w:val="641"/>
                <w:jc w:val="center"/>
              </w:trPr>
              <w:tc>
                <w:tcPr>
                  <w:tcW w:w="2681" w:type="dxa"/>
                  <w:vAlign w:val="center"/>
                </w:tcPr>
                <w:p w14:paraId="744FAF0F" w14:textId="77777777" w:rsidR="00956A5F" w:rsidRPr="000302A3" w:rsidRDefault="00956A5F" w:rsidP="00033B57">
                  <w:pPr>
                    <w:pStyle w:val="Texte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0302A3">
                    <w:rPr>
                      <w:rFonts w:ascii="Arial" w:hAnsi="Arial" w:cs="Arial"/>
                      <w:sz w:val="20"/>
                      <w:szCs w:val="20"/>
                    </w:rPr>
                    <w:t>Module d’Young</w:t>
                  </w:r>
                </w:p>
                <w:p w14:paraId="2FFBC47E" w14:textId="77777777" w:rsidR="00956A5F" w:rsidRPr="000302A3" w:rsidRDefault="00956A5F" w:rsidP="00033B57">
                  <w:pPr>
                    <w:pStyle w:val="Texte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0302A3">
                    <w:rPr>
                      <w:rFonts w:ascii="Arial" w:hAnsi="Arial" w:cs="Arial"/>
                      <w:sz w:val="20"/>
                      <w:szCs w:val="20"/>
                    </w:rPr>
                    <w:t>Alliage d’aluminium 6063</w:t>
                  </w:r>
                </w:p>
              </w:tc>
              <w:tc>
                <w:tcPr>
                  <w:tcW w:w="564" w:type="dxa"/>
                  <w:vAlign w:val="center"/>
                </w:tcPr>
                <w:p w14:paraId="68ADDAEE" w14:textId="77777777" w:rsidR="00956A5F" w:rsidRPr="000302A3" w:rsidRDefault="00956A5F" w:rsidP="00033B57">
                  <w:pPr>
                    <w:pStyle w:val="Texte"/>
                    <w:rPr>
                      <w:rFonts w:ascii="Arial" w:hAnsi="Arial" w:cs="Arial"/>
                      <w:sz w:val="20"/>
                      <w:szCs w:val="20"/>
                      <w:vertAlign w:val="subscript"/>
                    </w:rPr>
                  </w:pPr>
                  <w:r w:rsidRPr="000302A3">
                    <w:rPr>
                      <w:rFonts w:ascii="Arial" w:hAnsi="Arial" w:cs="Arial"/>
                      <w:sz w:val="20"/>
                      <w:szCs w:val="20"/>
                    </w:rPr>
                    <w:t>E</w:t>
                  </w:r>
                  <w:r w:rsidRPr="000302A3">
                    <w:rPr>
                      <w:rFonts w:ascii="Arial" w:hAnsi="Arial" w:cs="Arial"/>
                      <w:sz w:val="20"/>
                      <w:szCs w:val="20"/>
                      <w:vertAlign w:val="subscript"/>
                    </w:rPr>
                    <w:t>Al</w:t>
                  </w:r>
                </w:p>
              </w:tc>
              <w:tc>
                <w:tcPr>
                  <w:tcW w:w="1145" w:type="dxa"/>
                  <w:vAlign w:val="center"/>
                </w:tcPr>
                <w:p w14:paraId="70B4CF66" w14:textId="77777777" w:rsidR="00956A5F" w:rsidRPr="000302A3" w:rsidRDefault="00956A5F" w:rsidP="00033B57">
                  <w:pPr>
                    <w:pStyle w:val="Texte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0302A3">
                    <w:rPr>
                      <w:rFonts w:ascii="Arial" w:hAnsi="Arial" w:cs="Arial"/>
                      <w:sz w:val="20"/>
                      <w:szCs w:val="20"/>
                    </w:rPr>
                    <w:t>69 GPa</w:t>
                  </w:r>
                </w:p>
              </w:tc>
            </w:tr>
          </w:tbl>
          <w:p w14:paraId="10E619C8" w14:textId="77777777" w:rsidR="00956A5F" w:rsidRPr="000302A3" w:rsidRDefault="00956A5F" w:rsidP="00033B57">
            <w:pPr>
              <w:pStyle w:val="Texte"/>
              <w:rPr>
                <w:noProof/>
                <w:sz w:val="24"/>
                <w:szCs w:val="24"/>
              </w:rPr>
            </w:pPr>
          </w:p>
          <w:p w14:paraId="6677C6E6" w14:textId="77777777" w:rsidR="00956A5F" w:rsidRPr="00BE06FB" w:rsidRDefault="00956A5F" w:rsidP="00033B57">
            <w:pPr>
              <w:pStyle w:val="Texte"/>
              <w:rPr>
                <w:noProof/>
                <w:sz w:val="2"/>
                <w:szCs w:val="2"/>
              </w:rPr>
            </w:pPr>
          </w:p>
          <w:p w14:paraId="3DAA0662" w14:textId="1C165D11" w:rsidR="00956A5F" w:rsidRPr="000302A3" w:rsidRDefault="00956A5F" w:rsidP="00033B57">
            <w:pPr>
              <w:rPr>
                <w:sz w:val="22"/>
                <w:szCs w:val="22"/>
              </w:rPr>
            </w:pPr>
            <w:r w:rsidRPr="000302A3">
              <w:rPr>
                <w:noProof/>
                <w:sz w:val="20"/>
                <w:szCs w:val="20"/>
                <w:lang w:bidi="fr-FR"/>
              </w:rPr>
              <mc:AlternateContent>
                <mc:Choice Requires="wps">
                  <w:drawing>
                    <wp:inline distT="0" distB="0" distL="0" distR="0" wp14:anchorId="5A6E70DE" wp14:editId="59ECD947">
                      <wp:extent cx="689020" cy="634979"/>
                      <wp:effectExtent l="0" t="0" r="0" b="0"/>
                      <wp:docPr id="3" name="Forme" descr="icône de cibl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9020" cy="634979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553" h="21600" extrusionOk="0">
                                    <a:moveTo>
                                      <a:pt x="21419" y="11588"/>
                                    </a:moveTo>
                                    <a:lnTo>
                                      <a:pt x="19941" y="9979"/>
                                    </a:lnTo>
                                    <a:lnTo>
                                      <a:pt x="21419" y="8371"/>
                                    </a:lnTo>
                                    <a:cubicBezTo>
                                      <a:pt x="21540" y="8240"/>
                                      <a:pt x="21570" y="8043"/>
                                      <a:pt x="21509" y="7878"/>
                                    </a:cubicBezTo>
                                    <a:cubicBezTo>
                                      <a:pt x="21449" y="7714"/>
                                      <a:pt x="21298" y="7583"/>
                                      <a:pt x="21117" y="7583"/>
                                    </a:cubicBezTo>
                                    <a:lnTo>
                                      <a:pt x="18070" y="7583"/>
                                    </a:lnTo>
                                    <a:cubicBezTo>
                                      <a:pt x="17678" y="5810"/>
                                      <a:pt x="16834" y="4202"/>
                                      <a:pt x="15657" y="2922"/>
                                    </a:cubicBezTo>
                                    <a:cubicBezTo>
                                      <a:pt x="13937" y="1050"/>
                                      <a:pt x="11615" y="0"/>
                                      <a:pt x="9171" y="0"/>
                                    </a:cubicBezTo>
                                    <a:cubicBezTo>
                                      <a:pt x="6727" y="0"/>
                                      <a:pt x="4435" y="1050"/>
                                      <a:pt x="2685" y="2922"/>
                                    </a:cubicBezTo>
                                    <a:cubicBezTo>
                                      <a:pt x="965" y="4793"/>
                                      <a:pt x="0" y="7320"/>
                                      <a:pt x="0" y="9979"/>
                                    </a:cubicBezTo>
                                    <a:cubicBezTo>
                                      <a:pt x="0" y="12638"/>
                                      <a:pt x="965" y="15133"/>
                                      <a:pt x="2685" y="17037"/>
                                    </a:cubicBezTo>
                                    <a:cubicBezTo>
                                      <a:pt x="3198" y="17595"/>
                                      <a:pt x="3771" y="18088"/>
                                      <a:pt x="4374" y="18481"/>
                                    </a:cubicBezTo>
                                    <a:lnTo>
                                      <a:pt x="3107" y="20911"/>
                                    </a:lnTo>
                                    <a:cubicBezTo>
                                      <a:pt x="3047" y="21042"/>
                                      <a:pt x="3047" y="21239"/>
                                      <a:pt x="3107" y="21370"/>
                                    </a:cubicBezTo>
                                    <a:cubicBezTo>
                                      <a:pt x="3168" y="21502"/>
                                      <a:pt x="3318" y="21600"/>
                                      <a:pt x="3469" y="21600"/>
                                    </a:cubicBezTo>
                                    <a:lnTo>
                                      <a:pt x="5641" y="21600"/>
                                    </a:lnTo>
                                    <a:cubicBezTo>
                                      <a:pt x="5792" y="21600"/>
                                      <a:pt x="5943" y="21502"/>
                                      <a:pt x="6003" y="21370"/>
                                    </a:cubicBezTo>
                                    <a:lnTo>
                                      <a:pt x="6908" y="19663"/>
                                    </a:lnTo>
                                    <a:cubicBezTo>
                                      <a:pt x="7632" y="19860"/>
                                      <a:pt x="8387" y="19959"/>
                                      <a:pt x="9171" y="19959"/>
                                    </a:cubicBezTo>
                                    <a:cubicBezTo>
                                      <a:pt x="9955" y="19959"/>
                                      <a:pt x="10710" y="19860"/>
                                      <a:pt x="11434" y="19663"/>
                                    </a:cubicBezTo>
                                    <a:lnTo>
                                      <a:pt x="12339" y="21370"/>
                                    </a:lnTo>
                                    <a:cubicBezTo>
                                      <a:pt x="12399" y="21502"/>
                                      <a:pt x="12550" y="21600"/>
                                      <a:pt x="12701" y="21600"/>
                                    </a:cubicBezTo>
                                    <a:lnTo>
                                      <a:pt x="14873" y="21600"/>
                                    </a:lnTo>
                                    <a:cubicBezTo>
                                      <a:pt x="15023" y="21600"/>
                                      <a:pt x="15174" y="21502"/>
                                      <a:pt x="15235" y="21370"/>
                                    </a:cubicBezTo>
                                    <a:cubicBezTo>
                                      <a:pt x="15295" y="21239"/>
                                      <a:pt x="15325" y="21042"/>
                                      <a:pt x="15235" y="20911"/>
                                    </a:cubicBezTo>
                                    <a:lnTo>
                                      <a:pt x="13968" y="18481"/>
                                    </a:lnTo>
                                    <a:cubicBezTo>
                                      <a:pt x="14571" y="18088"/>
                                      <a:pt x="15144" y="17595"/>
                                      <a:pt x="15657" y="17037"/>
                                    </a:cubicBezTo>
                                    <a:cubicBezTo>
                                      <a:pt x="16834" y="15757"/>
                                      <a:pt x="17678" y="14116"/>
                                      <a:pt x="18070" y="12376"/>
                                    </a:cubicBezTo>
                                    <a:lnTo>
                                      <a:pt x="21117" y="12376"/>
                                    </a:lnTo>
                                    <a:cubicBezTo>
                                      <a:pt x="21298" y="12376"/>
                                      <a:pt x="21449" y="12277"/>
                                      <a:pt x="21510" y="12080"/>
                                    </a:cubicBezTo>
                                    <a:cubicBezTo>
                                      <a:pt x="21600" y="11916"/>
                                      <a:pt x="21540" y="11719"/>
                                      <a:pt x="21419" y="11588"/>
                                    </a:cubicBezTo>
                                    <a:close/>
                                    <a:moveTo>
                                      <a:pt x="20122" y="8535"/>
                                    </a:moveTo>
                                    <a:lnTo>
                                      <a:pt x="19187" y="9553"/>
                                    </a:lnTo>
                                    <a:lnTo>
                                      <a:pt x="16260" y="9553"/>
                                    </a:lnTo>
                                    <a:lnTo>
                                      <a:pt x="17196" y="8535"/>
                                    </a:lnTo>
                                    <a:lnTo>
                                      <a:pt x="20122" y="8535"/>
                                    </a:lnTo>
                                    <a:close/>
                                    <a:moveTo>
                                      <a:pt x="5430" y="20681"/>
                                    </a:moveTo>
                                    <a:lnTo>
                                      <a:pt x="4223" y="20681"/>
                                    </a:lnTo>
                                    <a:lnTo>
                                      <a:pt x="5128" y="18908"/>
                                    </a:lnTo>
                                    <a:cubicBezTo>
                                      <a:pt x="5430" y="19072"/>
                                      <a:pt x="5762" y="19236"/>
                                      <a:pt x="6094" y="19368"/>
                                    </a:cubicBezTo>
                                    <a:lnTo>
                                      <a:pt x="5430" y="20681"/>
                                    </a:lnTo>
                                    <a:close/>
                                    <a:moveTo>
                                      <a:pt x="14179" y="20681"/>
                                    </a:moveTo>
                                    <a:lnTo>
                                      <a:pt x="12972" y="20681"/>
                                    </a:lnTo>
                                    <a:lnTo>
                                      <a:pt x="12278" y="19368"/>
                                    </a:lnTo>
                                    <a:cubicBezTo>
                                      <a:pt x="12610" y="19236"/>
                                      <a:pt x="12942" y="19105"/>
                                      <a:pt x="13244" y="18908"/>
                                    </a:cubicBezTo>
                                    <a:lnTo>
                                      <a:pt x="14179" y="20681"/>
                                    </a:lnTo>
                                    <a:close/>
                                    <a:moveTo>
                                      <a:pt x="15084" y="16381"/>
                                    </a:moveTo>
                                    <a:cubicBezTo>
                                      <a:pt x="14541" y="16971"/>
                                      <a:pt x="13907" y="17497"/>
                                      <a:pt x="13244" y="17891"/>
                                    </a:cubicBezTo>
                                    <a:cubicBezTo>
                                      <a:pt x="13244" y="17891"/>
                                      <a:pt x="13213" y="17891"/>
                                      <a:pt x="13213" y="17891"/>
                                    </a:cubicBezTo>
                                    <a:cubicBezTo>
                                      <a:pt x="13213" y="17891"/>
                                      <a:pt x="13213" y="17891"/>
                                      <a:pt x="13213" y="17891"/>
                                    </a:cubicBezTo>
                                    <a:cubicBezTo>
                                      <a:pt x="12701" y="18186"/>
                                      <a:pt x="12158" y="18449"/>
                                      <a:pt x="11615" y="18613"/>
                                    </a:cubicBezTo>
                                    <a:cubicBezTo>
                                      <a:pt x="11584" y="18613"/>
                                      <a:pt x="11584" y="18613"/>
                                      <a:pt x="11554" y="18646"/>
                                    </a:cubicBezTo>
                                    <a:cubicBezTo>
                                      <a:pt x="10800" y="18875"/>
                                      <a:pt x="10016" y="19007"/>
                                      <a:pt x="9231" y="19007"/>
                                    </a:cubicBezTo>
                                    <a:cubicBezTo>
                                      <a:pt x="8447" y="19007"/>
                                      <a:pt x="7663" y="18875"/>
                                      <a:pt x="6908" y="18646"/>
                                    </a:cubicBezTo>
                                    <a:cubicBezTo>
                                      <a:pt x="6878" y="18646"/>
                                      <a:pt x="6878" y="18646"/>
                                      <a:pt x="6848" y="18613"/>
                                    </a:cubicBezTo>
                                    <a:cubicBezTo>
                                      <a:pt x="6275" y="18416"/>
                                      <a:pt x="5762" y="18186"/>
                                      <a:pt x="5249" y="17891"/>
                                    </a:cubicBezTo>
                                    <a:cubicBezTo>
                                      <a:pt x="5249" y="17891"/>
                                      <a:pt x="5249" y="17891"/>
                                      <a:pt x="5249" y="17891"/>
                                    </a:cubicBezTo>
                                    <a:cubicBezTo>
                                      <a:pt x="5249" y="17891"/>
                                      <a:pt x="5219" y="17891"/>
                                      <a:pt x="5219" y="17891"/>
                                    </a:cubicBezTo>
                                    <a:cubicBezTo>
                                      <a:pt x="4555" y="17497"/>
                                      <a:pt x="3922" y="16971"/>
                                      <a:pt x="3379" y="16381"/>
                                    </a:cubicBezTo>
                                    <a:cubicBezTo>
                                      <a:pt x="1810" y="14674"/>
                                      <a:pt x="935" y="12409"/>
                                      <a:pt x="935" y="9979"/>
                                    </a:cubicBezTo>
                                    <a:cubicBezTo>
                                      <a:pt x="935" y="7550"/>
                                      <a:pt x="1810" y="5285"/>
                                      <a:pt x="3379" y="3578"/>
                                    </a:cubicBezTo>
                                    <a:cubicBezTo>
                                      <a:pt x="4947" y="1871"/>
                                      <a:pt x="7029" y="919"/>
                                      <a:pt x="9261" y="919"/>
                                    </a:cubicBezTo>
                                    <a:cubicBezTo>
                                      <a:pt x="11494" y="919"/>
                                      <a:pt x="13575" y="1871"/>
                                      <a:pt x="15144" y="3578"/>
                                    </a:cubicBezTo>
                                    <a:cubicBezTo>
                                      <a:pt x="16170" y="4694"/>
                                      <a:pt x="16924" y="6073"/>
                                      <a:pt x="17286" y="7616"/>
                                    </a:cubicBezTo>
                                    <a:lnTo>
                                      <a:pt x="17075" y="7616"/>
                                    </a:lnTo>
                                    <a:cubicBezTo>
                                      <a:pt x="16954" y="7616"/>
                                      <a:pt x="16864" y="7649"/>
                                      <a:pt x="16773" y="7747"/>
                                    </a:cubicBezTo>
                                    <a:lnTo>
                                      <a:pt x="15657" y="8962"/>
                                    </a:lnTo>
                                    <a:cubicBezTo>
                                      <a:pt x="15536" y="8141"/>
                                      <a:pt x="15295" y="7320"/>
                                      <a:pt x="14933" y="6598"/>
                                    </a:cubicBezTo>
                                    <a:cubicBezTo>
                                      <a:pt x="14812" y="6368"/>
                                      <a:pt x="14571" y="6303"/>
                                      <a:pt x="14360" y="6434"/>
                                    </a:cubicBezTo>
                                    <a:cubicBezTo>
                                      <a:pt x="14149" y="6565"/>
                                      <a:pt x="14088" y="6828"/>
                                      <a:pt x="14209" y="7058"/>
                                    </a:cubicBezTo>
                                    <a:cubicBezTo>
                                      <a:pt x="14601" y="7846"/>
                                      <a:pt x="14842" y="8699"/>
                                      <a:pt x="14873" y="9553"/>
                                    </a:cubicBezTo>
                                    <a:lnTo>
                                      <a:pt x="13032" y="9553"/>
                                    </a:lnTo>
                                    <a:cubicBezTo>
                                      <a:pt x="12942" y="8633"/>
                                      <a:pt x="12550" y="7780"/>
                                      <a:pt x="11946" y="7091"/>
                                    </a:cubicBezTo>
                                    <a:cubicBezTo>
                                      <a:pt x="11222" y="6303"/>
                                      <a:pt x="10287" y="5876"/>
                                      <a:pt x="9261" y="5876"/>
                                    </a:cubicBezTo>
                                    <a:cubicBezTo>
                                      <a:pt x="8236" y="5876"/>
                                      <a:pt x="7301" y="6303"/>
                                      <a:pt x="6577" y="7091"/>
                                    </a:cubicBezTo>
                                    <a:cubicBezTo>
                                      <a:pt x="5853" y="7878"/>
                                      <a:pt x="5460" y="8896"/>
                                      <a:pt x="5460" y="10012"/>
                                    </a:cubicBezTo>
                                    <a:cubicBezTo>
                                      <a:pt x="5460" y="11095"/>
                                      <a:pt x="5852" y="12146"/>
                                      <a:pt x="6577" y="12934"/>
                                    </a:cubicBezTo>
                                    <a:cubicBezTo>
                                      <a:pt x="7301" y="13722"/>
                                      <a:pt x="8236" y="14148"/>
                                      <a:pt x="9261" y="14148"/>
                                    </a:cubicBezTo>
                                    <a:cubicBezTo>
                                      <a:pt x="10287" y="14148"/>
                                      <a:pt x="11222" y="13722"/>
                                      <a:pt x="11946" y="12934"/>
                                    </a:cubicBezTo>
                                    <a:cubicBezTo>
                                      <a:pt x="12550" y="12277"/>
                                      <a:pt x="12942" y="11424"/>
                                      <a:pt x="13032" y="10472"/>
                                    </a:cubicBezTo>
                                    <a:lnTo>
                                      <a:pt x="14873" y="10472"/>
                                    </a:lnTo>
                                    <a:cubicBezTo>
                                      <a:pt x="14782" y="11916"/>
                                      <a:pt x="14209" y="13295"/>
                                      <a:pt x="13244" y="14345"/>
                                    </a:cubicBezTo>
                                    <a:cubicBezTo>
                                      <a:pt x="12188" y="15494"/>
                                      <a:pt x="10770" y="16151"/>
                                      <a:pt x="9261" y="16151"/>
                                    </a:cubicBezTo>
                                    <a:cubicBezTo>
                                      <a:pt x="7753" y="16151"/>
                                      <a:pt x="6335" y="15527"/>
                                      <a:pt x="5279" y="14345"/>
                                    </a:cubicBezTo>
                                    <a:cubicBezTo>
                                      <a:pt x="4223" y="13196"/>
                                      <a:pt x="3620" y="11654"/>
                                      <a:pt x="3620" y="10012"/>
                                    </a:cubicBezTo>
                                    <a:cubicBezTo>
                                      <a:pt x="3620" y="8371"/>
                                      <a:pt x="4193" y="6828"/>
                                      <a:pt x="5279" y="5679"/>
                                    </a:cubicBezTo>
                                    <a:cubicBezTo>
                                      <a:pt x="7029" y="3775"/>
                                      <a:pt x="9804" y="3348"/>
                                      <a:pt x="11977" y="4661"/>
                                    </a:cubicBezTo>
                                    <a:cubicBezTo>
                                      <a:pt x="12188" y="4793"/>
                                      <a:pt x="12429" y="4694"/>
                                      <a:pt x="12550" y="4497"/>
                                    </a:cubicBezTo>
                                    <a:cubicBezTo>
                                      <a:pt x="12670" y="4267"/>
                                      <a:pt x="12580" y="4005"/>
                                      <a:pt x="12399" y="3874"/>
                                    </a:cubicBezTo>
                                    <a:cubicBezTo>
                                      <a:pt x="11192" y="3151"/>
                                      <a:pt x="9774" y="2856"/>
                                      <a:pt x="8417" y="3053"/>
                                    </a:cubicBezTo>
                                    <a:cubicBezTo>
                                      <a:pt x="6999" y="3250"/>
                                      <a:pt x="5732" y="3939"/>
                                      <a:pt x="4706" y="5055"/>
                                    </a:cubicBezTo>
                                    <a:cubicBezTo>
                                      <a:pt x="3499" y="6368"/>
                                      <a:pt x="2806" y="8141"/>
                                      <a:pt x="2806" y="10045"/>
                                    </a:cubicBezTo>
                                    <a:cubicBezTo>
                                      <a:pt x="2806" y="11916"/>
                                      <a:pt x="3469" y="13689"/>
                                      <a:pt x="4706" y="15035"/>
                                    </a:cubicBezTo>
                                    <a:cubicBezTo>
                                      <a:pt x="5913" y="16348"/>
                                      <a:pt x="7542" y="17103"/>
                                      <a:pt x="9292" y="17103"/>
                                    </a:cubicBezTo>
                                    <a:cubicBezTo>
                                      <a:pt x="11041" y="17103"/>
                                      <a:pt x="12640" y="16381"/>
                                      <a:pt x="13877" y="15035"/>
                                    </a:cubicBezTo>
                                    <a:cubicBezTo>
                                      <a:pt x="14873" y="13951"/>
                                      <a:pt x="15506" y="12605"/>
                                      <a:pt x="15717" y="11095"/>
                                    </a:cubicBezTo>
                                    <a:lnTo>
                                      <a:pt x="16834" y="12310"/>
                                    </a:lnTo>
                                    <a:cubicBezTo>
                                      <a:pt x="16924" y="12409"/>
                                      <a:pt x="17015" y="12441"/>
                                      <a:pt x="17135" y="12441"/>
                                    </a:cubicBezTo>
                                    <a:lnTo>
                                      <a:pt x="17346" y="12441"/>
                                    </a:lnTo>
                                    <a:cubicBezTo>
                                      <a:pt x="16864" y="13886"/>
                                      <a:pt x="16110" y="15264"/>
                                      <a:pt x="15084" y="16381"/>
                                    </a:cubicBezTo>
                                    <a:close/>
                                    <a:moveTo>
                                      <a:pt x="10589" y="9126"/>
                                    </a:moveTo>
                                    <a:cubicBezTo>
                                      <a:pt x="10468" y="8896"/>
                                      <a:pt x="10227" y="8830"/>
                                      <a:pt x="10016" y="8962"/>
                                    </a:cubicBezTo>
                                    <a:lnTo>
                                      <a:pt x="9020" y="9585"/>
                                    </a:lnTo>
                                    <a:cubicBezTo>
                                      <a:pt x="8899" y="9651"/>
                                      <a:pt x="8809" y="9815"/>
                                      <a:pt x="8809" y="9979"/>
                                    </a:cubicBezTo>
                                    <a:cubicBezTo>
                                      <a:pt x="8809" y="10143"/>
                                      <a:pt x="8899" y="10308"/>
                                      <a:pt x="9020" y="10373"/>
                                    </a:cubicBezTo>
                                    <a:lnTo>
                                      <a:pt x="10016" y="10997"/>
                                    </a:lnTo>
                                    <a:cubicBezTo>
                                      <a:pt x="10076" y="11030"/>
                                      <a:pt x="10166" y="11063"/>
                                      <a:pt x="10227" y="11063"/>
                                    </a:cubicBezTo>
                                    <a:cubicBezTo>
                                      <a:pt x="10378" y="11063"/>
                                      <a:pt x="10498" y="10997"/>
                                      <a:pt x="10589" y="10833"/>
                                    </a:cubicBezTo>
                                    <a:cubicBezTo>
                                      <a:pt x="10649" y="10702"/>
                                      <a:pt x="10649" y="10570"/>
                                      <a:pt x="10619" y="10439"/>
                                    </a:cubicBezTo>
                                    <a:lnTo>
                                      <a:pt x="12127" y="10439"/>
                                    </a:lnTo>
                                    <a:cubicBezTo>
                                      <a:pt x="12037" y="11128"/>
                                      <a:pt x="11765" y="11752"/>
                                      <a:pt x="11283" y="12244"/>
                                    </a:cubicBezTo>
                                    <a:cubicBezTo>
                                      <a:pt x="10740" y="12835"/>
                                      <a:pt x="9985" y="13196"/>
                                      <a:pt x="9201" y="13196"/>
                                    </a:cubicBezTo>
                                    <a:cubicBezTo>
                                      <a:pt x="8417" y="13196"/>
                                      <a:pt x="7663" y="12868"/>
                                      <a:pt x="7120" y="12244"/>
                                    </a:cubicBezTo>
                                    <a:cubicBezTo>
                                      <a:pt x="6577" y="11653"/>
                                      <a:pt x="6245" y="10833"/>
                                      <a:pt x="6245" y="9979"/>
                                    </a:cubicBezTo>
                                    <a:cubicBezTo>
                                      <a:pt x="6245" y="9126"/>
                                      <a:pt x="6546" y="8305"/>
                                      <a:pt x="7120" y="7714"/>
                                    </a:cubicBezTo>
                                    <a:cubicBezTo>
                                      <a:pt x="7663" y="7123"/>
                                      <a:pt x="8417" y="6762"/>
                                      <a:pt x="9201" y="6762"/>
                                    </a:cubicBezTo>
                                    <a:cubicBezTo>
                                      <a:pt x="9985" y="6762"/>
                                      <a:pt x="10740" y="7091"/>
                                      <a:pt x="11283" y="7714"/>
                                    </a:cubicBezTo>
                                    <a:cubicBezTo>
                                      <a:pt x="11735" y="8207"/>
                                      <a:pt x="12037" y="8830"/>
                                      <a:pt x="12127" y="9520"/>
                                    </a:cubicBezTo>
                                    <a:lnTo>
                                      <a:pt x="10619" y="9520"/>
                                    </a:lnTo>
                                    <a:cubicBezTo>
                                      <a:pt x="10649" y="9388"/>
                                      <a:pt x="10649" y="9257"/>
                                      <a:pt x="10589" y="9126"/>
                                    </a:cubicBezTo>
                                    <a:close/>
                                    <a:moveTo>
                                      <a:pt x="17196" y="11424"/>
                                    </a:moveTo>
                                    <a:lnTo>
                                      <a:pt x="16260" y="10406"/>
                                    </a:lnTo>
                                    <a:lnTo>
                                      <a:pt x="19187" y="10406"/>
                                    </a:lnTo>
                                    <a:lnTo>
                                      <a:pt x="20122" y="11424"/>
                                    </a:lnTo>
                                    <a:lnTo>
                                      <a:pt x="17196" y="11424"/>
                                    </a:lnTo>
                                    <a:close/>
                                    <a:moveTo>
                                      <a:pt x="13183" y="5646"/>
                                    </a:moveTo>
                                    <a:cubicBezTo>
                                      <a:pt x="13274" y="5745"/>
                                      <a:pt x="13364" y="5778"/>
                                      <a:pt x="13485" y="5778"/>
                                    </a:cubicBezTo>
                                    <a:cubicBezTo>
                                      <a:pt x="13606" y="5778"/>
                                      <a:pt x="13696" y="5745"/>
                                      <a:pt x="13787" y="5646"/>
                                    </a:cubicBezTo>
                                    <a:cubicBezTo>
                                      <a:pt x="13937" y="5482"/>
                                      <a:pt x="13937" y="5187"/>
                                      <a:pt x="13787" y="4990"/>
                                    </a:cubicBezTo>
                                    <a:lnTo>
                                      <a:pt x="13787" y="4990"/>
                                    </a:lnTo>
                                    <a:cubicBezTo>
                                      <a:pt x="13636" y="4826"/>
                                      <a:pt x="13364" y="4826"/>
                                      <a:pt x="13183" y="4990"/>
                                    </a:cubicBezTo>
                                    <a:cubicBezTo>
                                      <a:pt x="13032" y="5187"/>
                                      <a:pt x="13032" y="5482"/>
                                      <a:pt x="13183" y="5646"/>
                                    </a:cubicBezTo>
                                    <a:lnTo>
                                      <a:pt x="13183" y="56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7DD4FF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7B18AE9" id="Forme" o:spid="_x0000_s1026" alt="icône de cible" style="width:54.25pt;height:5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553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" path="m21419,11588l19941,9979,21419,8371v121,-131,151,-328,90,-493c21449,7714,21298,7583,21117,7583r-3047,c17678,5810,16834,4202,15657,2922,13937,1050,11615,,9171,,6727,,4435,1050,2685,2922,965,4793,,7320,,9979v,2659,965,5154,2685,7058c3198,17595,3771,18088,4374,18481l3107,20911v-60,131,-60,328,,459c3168,21502,3318,21600,3469,21600r2172,c5792,21600,5943,21502,6003,21370r905,-1707c7632,19860,8387,19959,9171,19959v784,,1539,-99,2263,-296l12339,21370v60,132,211,230,362,230l14873,21600v150,,301,-98,362,-230c15295,21239,15325,21042,15235,20911l13968,18481v603,-393,1176,-886,1689,-1444c16834,15757,17678,14116,18070,12376r3047,c21298,12376,21449,12277,21510,12080v90,-164,30,-361,-91,-492xm20122,8535r-935,1018l16260,9553r936,-1018l20122,8535xm5430,20681r-1207,l5128,18908v302,164,634,328,966,460l5430,20681xm14179,20681r-1207,l12278,19368v332,-132,664,-263,966,-460l14179,20681xm15084,16381v-543,590,-1177,1116,-1840,1510c13244,17891,13213,17891,13213,17891v,,,,,c12701,18186,12158,18449,11615,18613v-31,,-31,,-61,33c10800,18875,10016,19007,9231,19007v-784,,-1568,-132,-2323,-361c6878,18646,6878,18646,6848,18613v-573,-197,-1086,-427,-1599,-722c5249,17891,5249,17891,5249,17891v,,-30,,-30,c4555,17497,3922,16971,3379,16381,1810,14674,935,12409,935,9979v,-2429,875,-4694,2444,-6401c4947,1871,7029,919,9261,919v2233,,4314,952,5883,2659c16170,4694,16924,6073,17286,7616r-211,c16954,7616,16864,7649,16773,7747l15657,8962v-121,-821,-362,-1642,-724,-2364c14812,6368,14571,6303,14360,6434v-211,131,-272,394,-151,624c14601,7846,14842,8699,14873,9553r-1841,c12942,8633,12550,7780,11946,7091,11222,6303,10287,5876,9261,5876v-1025,,-1960,427,-2684,1215c5853,7878,5460,8896,5460,10012v,1083,392,2134,1117,2922c7301,13722,8236,14148,9261,14148v1026,,1961,-426,2685,-1214c12550,12277,12942,11424,13032,10472r1841,c14782,11916,14209,13295,13244,14345v-1056,1149,-2474,1806,-3983,1806c7753,16151,6335,15527,5279,14345,4223,13196,3620,11654,3620,10012v,-1641,573,-3184,1659,-4333c7029,3775,9804,3348,11977,4661v211,132,452,33,573,-164c12670,4267,12580,4005,12399,3874,11192,3151,9774,2856,8417,3053,6999,3250,5732,3939,4706,5055,3499,6368,2806,8141,2806,10045v,1871,663,3644,1900,4990c5913,16348,7542,17103,9292,17103v1749,,3348,-722,4585,-2068c14873,13951,15506,12605,15717,11095r1117,1215c16924,12409,17015,12441,17135,12441r211,c16864,13886,16110,15264,15084,16381xm10589,9126v-121,-230,-362,-296,-573,-164l9020,9585v-121,66,-211,230,-211,394c8809,10143,8899,10308,9020,10373r996,624c10076,11030,10166,11063,10227,11063v151,,271,-66,362,-230c10649,10702,10649,10570,10619,10439r1508,c12037,11128,11765,11752,11283,12244v-543,591,-1298,952,-2082,952c8417,13196,7663,12868,7120,12244,6577,11653,6245,10833,6245,9979v,-853,301,-1674,875,-2265c7663,7123,8417,6762,9201,6762v784,,1539,329,2082,952c11735,8207,12037,8830,12127,9520r-1508,c10649,9388,10649,9257,10589,9126xm17196,11424r-936,-1018l19187,10406r935,1018l17196,11424xm13183,5646v91,99,181,132,302,132c13606,5778,13696,5745,13787,5646v150,-164,150,-459,,-656l13787,4990v-151,-164,-423,-164,-604,c13032,5187,13032,5482,13183,5646r,xe" fillcolor="#7dd4ff" stroked="f" strokeweight="1pt">
                      <v:stroke miterlimit="4" joinstyle="miter"/>
                      <v:path arrowok="t" o:extrusionok="f" o:connecttype="custom" o:connectlocs="344510,317490;344510,317490;344510,317490;344510,317490" o:connectangles="0,90,180,270"/>
                      <w10:anchorlock/>
                    </v:shape>
                  </w:pict>
                </mc:Fallback>
              </mc:AlternateContent>
            </w:r>
          </w:p>
        </w:tc>
      </w:tr>
      <w:tr w:rsidR="00956A5F" w:rsidRPr="000302A3" w14:paraId="018A691B" w14:textId="5550D49F" w:rsidTr="005360A4">
        <w:trPr>
          <w:gridAfter w:val="4"/>
          <w:wAfter w:w="18378" w:type="dxa"/>
          <w:trHeight w:val="7294"/>
        </w:trPr>
        <w:tc>
          <w:tcPr>
            <w:tcW w:w="912" w:type="dxa"/>
          </w:tcPr>
          <w:p w14:paraId="72398817" w14:textId="77777777" w:rsidR="00956A5F" w:rsidRPr="000302A3" w:rsidRDefault="00956A5F" w:rsidP="00033B57">
            <w:pPr>
              <w:rPr>
                <w:noProof/>
                <w:sz w:val="22"/>
                <w:szCs w:val="22"/>
              </w:rPr>
            </w:pPr>
          </w:p>
        </w:tc>
        <w:tc>
          <w:tcPr>
            <w:tcW w:w="71" w:type="dxa"/>
            <w:tcBorders>
              <w:top w:val="single" w:sz="48" w:space="0" w:color="0070C0"/>
            </w:tcBorders>
            <w:shd w:val="clear" w:color="auto" w:fill="FFFFFF" w:themeFill="background1"/>
          </w:tcPr>
          <w:p w14:paraId="2426D384" w14:textId="77777777" w:rsidR="00956A5F" w:rsidRPr="000302A3" w:rsidRDefault="00956A5F" w:rsidP="00033B57">
            <w:pPr>
              <w:rPr>
                <w:noProof/>
                <w:sz w:val="22"/>
                <w:szCs w:val="22"/>
              </w:rPr>
            </w:pPr>
          </w:p>
        </w:tc>
        <w:tc>
          <w:tcPr>
            <w:tcW w:w="7626" w:type="dxa"/>
            <w:tcBorders>
              <w:top w:val="single" w:sz="48" w:space="0" w:color="0070C0"/>
            </w:tcBorders>
            <w:shd w:val="clear" w:color="auto" w:fill="FFFFFF" w:themeFill="background1"/>
            <w:vAlign w:val="center"/>
          </w:tcPr>
          <w:p w14:paraId="008D3DDB" w14:textId="77777777" w:rsidR="00956A5F" w:rsidRPr="000302A3" w:rsidRDefault="00956A5F" w:rsidP="00033B57">
            <w:pPr>
              <w:pStyle w:val="Titre3"/>
              <w:jc w:val="left"/>
              <w:rPr>
                <w:noProof/>
                <w:sz w:val="40"/>
                <w:szCs w:val="32"/>
              </w:rPr>
            </w:pPr>
          </w:p>
          <w:p w14:paraId="4341E528" w14:textId="77777777" w:rsidR="0033376D" w:rsidRDefault="0033376D" w:rsidP="00033B57">
            <w:pPr>
              <w:pStyle w:val="Titre3"/>
              <w:rPr>
                <w:noProof/>
                <w:color w:val="0070C0"/>
                <w:sz w:val="40"/>
                <w:szCs w:val="32"/>
              </w:rPr>
            </w:pPr>
            <w:r>
              <w:rPr>
                <w:noProof/>
                <w:color w:val="0070C0"/>
                <w:sz w:val="40"/>
                <w:szCs w:val="32"/>
              </w:rPr>
              <w:t>MON COMPTE</w:t>
            </w:r>
          </w:p>
          <w:p w14:paraId="75CD2F39" w14:textId="04AB860A" w:rsidR="00956A5F" w:rsidRPr="000302A3" w:rsidRDefault="0033376D" w:rsidP="00033B57">
            <w:pPr>
              <w:pStyle w:val="Titre3"/>
              <w:rPr>
                <w:noProof/>
                <w:color w:val="0070C0"/>
                <w:sz w:val="40"/>
                <w:szCs w:val="32"/>
              </w:rPr>
            </w:pPr>
            <w:r>
              <w:rPr>
                <w:noProof/>
                <w:color w:val="0070C0"/>
                <w:sz w:val="40"/>
                <w:szCs w:val="32"/>
              </w:rPr>
              <w:t>UTILISATEUR</w:t>
            </w:r>
          </w:p>
          <w:p w14:paraId="5B998D6C" w14:textId="77777777" w:rsidR="00956A5F" w:rsidRPr="000302A3" w:rsidRDefault="00956A5F" w:rsidP="00033B57">
            <w:pPr>
              <w:pStyle w:val="Texte"/>
              <w:jc w:val="center"/>
              <w:rPr>
                <w:noProof/>
                <w:sz w:val="24"/>
                <w:szCs w:val="24"/>
              </w:rPr>
            </w:pPr>
            <w:r w:rsidRPr="000302A3">
              <w:rPr>
                <w:noProof/>
                <w:sz w:val="24"/>
                <w:szCs w:val="24"/>
                <w:lang w:bidi="fr-FR"/>
              </w:rPr>
              <mc:AlternateContent>
                <mc:Choice Requires="wps">
                  <w:drawing>
                    <wp:inline distT="0" distB="0" distL="0" distR="0" wp14:anchorId="758E9310" wp14:editId="79ACBABB">
                      <wp:extent cx="1558343" cy="45719"/>
                      <wp:effectExtent l="0" t="0" r="3810" b="0"/>
                      <wp:docPr id="35" name="Rectangle 11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58343" cy="45719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 w="25400" cap="flat">
                                <a:noFill/>
                                <a:prstDash val="solid"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22AA83A8" id="Rectangle 11" o:spid="_x0000_s1026" alt="&quot;&quot;" style="width:122.7pt;height: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" fillcolor="#0070c0" stroked="f" strokeweight="2pt">
                      <v:stroke miterlimit="4"/>
                      <v:textbox style="mso-fit-shape-to-text:t" inset="3pt,3pt,3pt,3pt"/>
                      <w10:anchorlock/>
                    </v:rect>
                  </w:pict>
                </mc:Fallback>
              </mc:AlternateContent>
            </w:r>
          </w:p>
          <w:p w14:paraId="15B3F42A" w14:textId="77777777" w:rsidR="00956A5F" w:rsidRPr="00CC0258" w:rsidRDefault="00956A5F" w:rsidP="00033B57">
            <w:pPr>
              <w:pStyle w:val="Texte"/>
              <w:jc w:val="both"/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4F47D66F" w14:textId="2DFC83DA" w:rsidR="00956A5F" w:rsidRPr="00CC0258" w:rsidRDefault="00956A5F" w:rsidP="00033B57">
            <w:pPr>
              <w:pStyle w:val="Texte"/>
              <w:jc w:val="both"/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4832F118" w14:textId="77777777" w:rsidR="00CC0258" w:rsidRPr="00CC0258" w:rsidRDefault="00CC0258" w:rsidP="00CC0258">
            <w:pPr>
              <w:pStyle w:val="Texte"/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7CE557C1" w14:textId="7BA47999" w:rsidR="00CC0258" w:rsidRPr="00CC0258" w:rsidRDefault="00CC0258" w:rsidP="00CC0258">
            <w:pPr>
              <w:pStyle w:val="Texte"/>
              <w:rPr>
                <w:rFonts w:ascii="Arial" w:hAnsi="Arial" w:cs="Arial"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t>Présentation</w:t>
            </w:r>
          </w:p>
          <w:p w14:paraId="7C74427F" w14:textId="77777777" w:rsidR="00CC0258" w:rsidRPr="00CC0258" w:rsidRDefault="00CC0258" w:rsidP="00CC0258">
            <w:pPr>
              <w:pStyle w:val="Texte"/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0186EE6D" w14:textId="77777777" w:rsidR="00CC0258" w:rsidRPr="00CC0258" w:rsidRDefault="00CC0258" w:rsidP="00CC0258">
            <w:pPr>
              <w:pStyle w:val="Texte"/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284ADA0D" w14:textId="77777777" w:rsidR="00CC0258" w:rsidRPr="00CC0258" w:rsidRDefault="00CC0258" w:rsidP="00CC0258">
            <w:pPr>
              <w:pStyle w:val="Texte"/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282519BD" w14:textId="77777777" w:rsidR="00CC0258" w:rsidRPr="00CC0258" w:rsidRDefault="00CC0258" w:rsidP="00CC0258">
            <w:pPr>
              <w:pStyle w:val="Texte"/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23F38B87" w14:textId="77777777" w:rsidR="00CC0258" w:rsidRPr="00CC0258" w:rsidRDefault="00CC0258" w:rsidP="00CC0258">
            <w:pPr>
              <w:pStyle w:val="Texte"/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1B80BC98" w14:textId="77777777" w:rsidR="00CC0258" w:rsidRPr="00CC0258" w:rsidRDefault="00CC0258" w:rsidP="00CC0258">
            <w:pPr>
              <w:pStyle w:val="Texte"/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26C095E4" w14:textId="77777777" w:rsidR="00CC0258" w:rsidRDefault="00CC0258" w:rsidP="00CC0258">
            <w:pPr>
              <w:pStyle w:val="Texte"/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6DE8861E" w14:textId="77777777" w:rsidR="00CC0258" w:rsidRDefault="00CC0258" w:rsidP="00CC0258">
            <w:pPr>
              <w:pStyle w:val="Texte"/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75FF3BA5" w14:textId="77777777" w:rsidR="00CC0258" w:rsidRDefault="00CC0258" w:rsidP="00CC0258">
            <w:pPr>
              <w:pStyle w:val="Texte"/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261B9305" w14:textId="77777777" w:rsidR="00CC0258" w:rsidRDefault="00CC0258" w:rsidP="00CC0258">
            <w:pPr>
              <w:pStyle w:val="Texte"/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671CA8A9" w14:textId="77777777" w:rsidR="00CC0258" w:rsidRDefault="00CC0258" w:rsidP="00CC0258">
            <w:pPr>
              <w:pStyle w:val="Texte"/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19A85F45" w14:textId="77777777" w:rsidR="00CC0258" w:rsidRDefault="00CC0258" w:rsidP="00CC0258">
            <w:pPr>
              <w:pStyle w:val="Texte"/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3659D0BE" w14:textId="77777777" w:rsidR="00CC0258" w:rsidRDefault="00CC0258" w:rsidP="00CC0258">
            <w:pPr>
              <w:pStyle w:val="Texte"/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4323EFFB" w14:textId="77777777" w:rsidR="00CC0258" w:rsidRDefault="00CC0258" w:rsidP="00CC0258">
            <w:pPr>
              <w:pStyle w:val="Texte"/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073E364F" w14:textId="77777777" w:rsidR="00CC0258" w:rsidRDefault="00CC0258" w:rsidP="00CC0258">
            <w:pPr>
              <w:pStyle w:val="Texte"/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7D02711B" w14:textId="77777777" w:rsidR="00CC0258" w:rsidRDefault="00CC0258" w:rsidP="00CC0258">
            <w:pPr>
              <w:pStyle w:val="Texte"/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3A616538" w14:textId="77777777" w:rsidR="00CC0258" w:rsidRDefault="00CC0258" w:rsidP="00CC0258">
            <w:pPr>
              <w:pStyle w:val="Texte"/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2FDDE8B5" w14:textId="77777777" w:rsidR="00CC0258" w:rsidRDefault="00CC0258" w:rsidP="00CC0258">
            <w:pPr>
              <w:pStyle w:val="Texte"/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67872862" w14:textId="77777777" w:rsidR="00CC0258" w:rsidRDefault="00CC0258" w:rsidP="00CC0258">
            <w:pPr>
              <w:pStyle w:val="Texte"/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76205671" w14:textId="77777777" w:rsidR="00CC0258" w:rsidRDefault="00CC0258" w:rsidP="00CC0258">
            <w:pPr>
              <w:pStyle w:val="Texte"/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2D523F62" w14:textId="77777777" w:rsidR="00CC0258" w:rsidRPr="00CC0258" w:rsidRDefault="00CC0258" w:rsidP="00CC0258">
            <w:pPr>
              <w:pStyle w:val="Texte"/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3AAD1271" w14:textId="77777777" w:rsidR="00CC0258" w:rsidRPr="00CC0258" w:rsidRDefault="00CC0258" w:rsidP="00CC0258">
            <w:pPr>
              <w:pStyle w:val="Texte"/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26C9A768" w14:textId="77777777" w:rsidR="00CC0258" w:rsidRPr="00CC0258" w:rsidRDefault="00CC0258" w:rsidP="00CC0258">
            <w:pPr>
              <w:pStyle w:val="Texte"/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7F294DBC" w14:textId="77777777" w:rsidR="00CC0258" w:rsidRPr="00CC0258" w:rsidRDefault="00CC0258" w:rsidP="00CC0258">
            <w:pPr>
              <w:pStyle w:val="Texte"/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3D6D3382" w14:textId="56B75E2B" w:rsidR="00956A5F" w:rsidRPr="000302A3" w:rsidRDefault="00956A5F" w:rsidP="00033B57">
            <w:pPr>
              <w:pStyle w:val="Texte"/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65" w:type="dxa"/>
            <w:tcBorders>
              <w:top w:val="single" w:sz="48" w:space="0" w:color="0070C0"/>
            </w:tcBorders>
            <w:shd w:val="clear" w:color="auto" w:fill="FFFFFF" w:themeFill="background1"/>
          </w:tcPr>
          <w:p w14:paraId="215DC8F6" w14:textId="45757F9C" w:rsidR="00956A5F" w:rsidRPr="000302A3" w:rsidRDefault="00956A5F" w:rsidP="00033B57">
            <w:pPr>
              <w:rPr>
                <w:noProof/>
                <w:sz w:val="22"/>
                <w:szCs w:val="22"/>
              </w:rPr>
            </w:pPr>
          </w:p>
        </w:tc>
        <w:tc>
          <w:tcPr>
            <w:tcW w:w="772" w:type="dxa"/>
          </w:tcPr>
          <w:p w14:paraId="25F34AD4" w14:textId="77777777" w:rsidR="00956A5F" w:rsidRPr="000302A3" w:rsidRDefault="00956A5F" w:rsidP="00033B57">
            <w:pPr>
              <w:rPr>
                <w:noProof/>
                <w:sz w:val="22"/>
                <w:szCs w:val="22"/>
              </w:rPr>
            </w:pPr>
          </w:p>
        </w:tc>
        <w:tc>
          <w:tcPr>
            <w:tcW w:w="772" w:type="dxa"/>
            <w:gridSpan w:val="6"/>
          </w:tcPr>
          <w:p w14:paraId="18F9AB3C" w14:textId="77777777" w:rsidR="00956A5F" w:rsidRPr="000302A3" w:rsidRDefault="00956A5F" w:rsidP="00033B57">
            <w:pPr>
              <w:rPr>
                <w:noProof/>
                <w:sz w:val="22"/>
                <w:szCs w:val="22"/>
              </w:rPr>
            </w:pPr>
          </w:p>
        </w:tc>
        <w:tc>
          <w:tcPr>
            <w:tcW w:w="771" w:type="dxa"/>
          </w:tcPr>
          <w:p w14:paraId="3D2AEBFF" w14:textId="77777777" w:rsidR="00956A5F" w:rsidRPr="000302A3" w:rsidRDefault="00956A5F" w:rsidP="00033B57">
            <w:pPr>
              <w:rPr>
                <w:noProof/>
                <w:sz w:val="22"/>
                <w:szCs w:val="22"/>
              </w:rPr>
            </w:pPr>
          </w:p>
        </w:tc>
        <w:tc>
          <w:tcPr>
            <w:tcW w:w="771" w:type="dxa"/>
          </w:tcPr>
          <w:p w14:paraId="32AC6F41" w14:textId="77777777" w:rsidR="00956A5F" w:rsidRPr="000302A3" w:rsidRDefault="00956A5F" w:rsidP="00033B57">
            <w:pPr>
              <w:rPr>
                <w:noProof/>
                <w:sz w:val="22"/>
                <w:szCs w:val="22"/>
              </w:rPr>
            </w:pPr>
          </w:p>
        </w:tc>
        <w:tc>
          <w:tcPr>
            <w:tcW w:w="771" w:type="dxa"/>
          </w:tcPr>
          <w:p w14:paraId="1C34CD62" w14:textId="77777777" w:rsidR="00956A5F" w:rsidRPr="000302A3" w:rsidRDefault="00956A5F" w:rsidP="00033B57">
            <w:pPr>
              <w:rPr>
                <w:noProof/>
                <w:sz w:val="22"/>
                <w:szCs w:val="22"/>
              </w:rPr>
            </w:pPr>
          </w:p>
        </w:tc>
        <w:tc>
          <w:tcPr>
            <w:tcW w:w="771" w:type="dxa"/>
          </w:tcPr>
          <w:p w14:paraId="30B7E7FE" w14:textId="77777777" w:rsidR="00956A5F" w:rsidRPr="000302A3" w:rsidRDefault="00956A5F" w:rsidP="00033B57">
            <w:pPr>
              <w:rPr>
                <w:noProof/>
                <w:sz w:val="22"/>
                <w:szCs w:val="22"/>
              </w:rPr>
            </w:pPr>
          </w:p>
        </w:tc>
      </w:tr>
    </w:tbl>
    <w:p w14:paraId="3CFBE8D8" w14:textId="77777777" w:rsidR="007240B9" w:rsidRDefault="007240B9" w:rsidP="007240B9">
      <w:pPr>
        <w:rPr>
          <w:rFonts w:ascii="Arial" w:hAnsi="Arial" w:cs="Arial"/>
          <w:noProof/>
          <w:sz w:val="22"/>
          <w:szCs w:val="22"/>
        </w:rPr>
      </w:pPr>
    </w:p>
    <w:p w14:paraId="5CFA9BCC" w14:textId="77777777" w:rsidR="00CC0258" w:rsidRPr="000302A3" w:rsidRDefault="00CC0258" w:rsidP="007240B9">
      <w:pPr>
        <w:rPr>
          <w:rFonts w:ascii="Arial" w:hAnsi="Arial" w:cs="Arial"/>
          <w:noProof/>
          <w:sz w:val="22"/>
          <w:szCs w:val="22"/>
        </w:rPr>
      </w:pPr>
    </w:p>
    <w:p w14:paraId="27208242" w14:textId="183F6A4D" w:rsidR="007240B9" w:rsidRPr="000302A3" w:rsidRDefault="00254A74" w:rsidP="00033B57">
      <w:pPr>
        <w:pStyle w:val="Paragraphedeliste"/>
        <w:numPr>
          <w:ilvl w:val="0"/>
          <w:numId w:val="4"/>
        </w:numPr>
        <w:rPr>
          <w:rFonts w:asciiTheme="majorHAnsi" w:hAnsiTheme="majorHAnsi" w:cs="Arial"/>
          <w:noProof/>
          <w:sz w:val="40"/>
          <w:szCs w:val="40"/>
        </w:rPr>
      </w:pPr>
      <w:r>
        <w:rPr>
          <w:rFonts w:asciiTheme="majorHAnsi" w:hAnsiTheme="majorHAnsi" w:cs="Arial"/>
          <w:noProof/>
          <w:sz w:val="40"/>
          <w:szCs w:val="40"/>
        </w:rPr>
        <w:t>Gestion du profil</w:t>
      </w:r>
    </w:p>
    <w:p w14:paraId="4E208D25" w14:textId="2AF82077" w:rsidR="00192EDE" w:rsidRDefault="00192EDE" w:rsidP="00192EDE">
      <w:pPr>
        <w:jc w:val="both"/>
        <w:rPr>
          <w:rFonts w:ascii="Arial" w:hAnsi="Arial" w:cs="Arial"/>
          <w:noProof/>
          <w:sz w:val="22"/>
          <w:szCs w:val="22"/>
        </w:rPr>
      </w:pPr>
    </w:p>
    <w:p w14:paraId="4FB1766F" w14:textId="779EB82A" w:rsidR="00254A74" w:rsidRDefault="00254A74" w:rsidP="00254A74">
      <w:pPr>
        <w:jc w:val="both"/>
        <w:rPr>
          <w:rFonts w:ascii="Arial" w:hAnsi="Arial" w:cs="Arial"/>
          <w:noProof/>
          <w:sz w:val="22"/>
          <w:szCs w:val="22"/>
        </w:rPr>
      </w:pPr>
    </w:p>
    <w:p w14:paraId="3031F22F" w14:textId="06E5A8DD" w:rsidR="00254A74" w:rsidRDefault="00254A74" w:rsidP="00254A74">
      <w:pPr>
        <w:jc w:val="both"/>
        <w:rPr>
          <w:rFonts w:ascii="Arial" w:hAnsi="Arial" w:cs="Arial"/>
          <w:noProof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t>Du texte.</w:t>
      </w:r>
    </w:p>
    <w:p w14:paraId="169E25FB" w14:textId="77777777" w:rsidR="00254A74" w:rsidRDefault="00254A74" w:rsidP="00254A74">
      <w:pPr>
        <w:jc w:val="both"/>
        <w:rPr>
          <w:rFonts w:ascii="Arial" w:hAnsi="Arial" w:cs="Arial"/>
          <w:noProof/>
          <w:sz w:val="22"/>
          <w:szCs w:val="22"/>
        </w:rPr>
      </w:pPr>
    </w:p>
    <w:p w14:paraId="14DA2A46" w14:textId="77777777" w:rsidR="00254A74" w:rsidRDefault="00254A74" w:rsidP="00254A74">
      <w:pPr>
        <w:jc w:val="both"/>
        <w:rPr>
          <w:rFonts w:ascii="Arial" w:hAnsi="Arial" w:cs="Arial"/>
          <w:noProof/>
          <w:sz w:val="22"/>
          <w:szCs w:val="22"/>
        </w:rPr>
      </w:pPr>
    </w:p>
    <w:p w14:paraId="2B50B136" w14:textId="77777777" w:rsidR="00254A74" w:rsidRDefault="00254A74" w:rsidP="00254A74">
      <w:pPr>
        <w:jc w:val="both"/>
        <w:rPr>
          <w:rFonts w:ascii="Arial" w:hAnsi="Arial" w:cs="Arial"/>
          <w:noProof/>
          <w:sz w:val="22"/>
          <w:szCs w:val="22"/>
        </w:rPr>
      </w:pPr>
    </w:p>
    <w:p w14:paraId="300C7140" w14:textId="77777777" w:rsidR="00254A74" w:rsidRDefault="00254A74" w:rsidP="00254A74">
      <w:pPr>
        <w:jc w:val="both"/>
        <w:rPr>
          <w:rFonts w:ascii="Arial" w:hAnsi="Arial" w:cs="Arial"/>
          <w:noProof/>
          <w:sz w:val="22"/>
          <w:szCs w:val="22"/>
        </w:rPr>
      </w:pPr>
    </w:p>
    <w:p w14:paraId="7A66811E" w14:textId="77777777" w:rsidR="00254A74" w:rsidRDefault="00254A74" w:rsidP="00254A74">
      <w:pPr>
        <w:jc w:val="both"/>
        <w:rPr>
          <w:rFonts w:ascii="Arial" w:hAnsi="Arial" w:cs="Arial"/>
          <w:noProof/>
          <w:sz w:val="22"/>
          <w:szCs w:val="22"/>
        </w:rPr>
      </w:pPr>
    </w:p>
    <w:p w14:paraId="0E8E33C0" w14:textId="77777777" w:rsidR="00254A74" w:rsidRDefault="00254A74" w:rsidP="00254A74">
      <w:pPr>
        <w:jc w:val="both"/>
        <w:rPr>
          <w:rFonts w:ascii="Arial" w:hAnsi="Arial" w:cs="Arial"/>
          <w:noProof/>
          <w:sz w:val="22"/>
          <w:szCs w:val="22"/>
        </w:rPr>
      </w:pPr>
    </w:p>
    <w:p w14:paraId="16F3A80C" w14:textId="77777777" w:rsidR="00254A74" w:rsidRDefault="00254A74" w:rsidP="00254A74">
      <w:pPr>
        <w:jc w:val="both"/>
        <w:rPr>
          <w:rFonts w:ascii="Arial" w:hAnsi="Arial" w:cs="Arial"/>
          <w:noProof/>
          <w:sz w:val="22"/>
          <w:szCs w:val="22"/>
        </w:rPr>
      </w:pPr>
    </w:p>
    <w:p w14:paraId="58E3C2C9" w14:textId="77777777" w:rsidR="00254A74" w:rsidRDefault="00254A74" w:rsidP="00254A74">
      <w:pPr>
        <w:jc w:val="both"/>
        <w:rPr>
          <w:rFonts w:ascii="Arial" w:hAnsi="Arial" w:cs="Arial"/>
          <w:noProof/>
          <w:sz w:val="22"/>
          <w:szCs w:val="22"/>
        </w:rPr>
      </w:pPr>
    </w:p>
    <w:p w14:paraId="0C64940B" w14:textId="77777777" w:rsidR="00254A74" w:rsidRDefault="00254A74" w:rsidP="00254A74">
      <w:pPr>
        <w:jc w:val="both"/>
        <w:rPr>
          <w:rFonts w:ascii="Arial" w:hAnsi="Arial" w:cs="Arial"/>
          <w:noProof/>
          <w:sz w:val="22"/>
          <w:szCs w:val="22"/>
        </w:rPr>
      </w:pPr>
    </w:p>
    <w:p w14:paraId="777FCB5E" w14:textId="77777777" w:rsidR="00254A74" w:rsidRDefault="00254A74" w:rsidP="00254A74">
      <w:pPr>
        <w:jc w:val="both"/>
        <w:rPr>
          <w:rFonts w:ascii="Arial" w:hAnsi="Arial" w:cs="Arial"/>
          <w:noProof/>
          <w:sz w:val="22"/>
          <w:szCs w:val="22"/>
        </w:rPr>
      </w:pPr>
    </w:p>
    <w:p w14:paraId="1BC39FED" w14:textId="77777777" w:rsidR="00254A74" w:rsidRDefault="00254A74" w:rsidP="00254A74">
      <w:pPr>
        <w:jc w:val="both"/>
        <w:rPr>
          <w:rFonts w:ascii="Arial" w:hAnsi="Arial" w:cs="Arial"/>
          <w:noProof/>
          <w:sz w:val="22"/>
          <w:szCs w:val="22"/>
        </w:rPr>
      </w:pPr>
    </w:p>
    <w:p w14:paraId="7F699873" w14:textId="77777777" w:rsidR="00254A74" w:rsidRDefault="00254A74" w:rsidP="00254A74">
      <w:pPr>
        <w:jc w:val="both"/>
        <w:rPr>
          <w:rFonts w:ascii="Arial" w:hAnsi="Arial" w:cs="Arial"/>
          <w:noProof/>
          <w:sz w:val="22"/>
          <w:szCs w:val="22"/>
        </w:rPr>
      </w:pPr>
    </w:p>
    <w:p w14:paraId="564D15BE" w14:textId="77777777" w:rsidR="00254A74" w:rsidRDefault="00254A74" w:rsidP="00254A74">
      <w:pPr>
        <w:jc w:val="both"/>
        <w:rPr>
          <w:rFonts w:ascii="Arial" w:hAnsi="Arial" w:cs="Arial"/>
          <w:noProof/>
          <w:sz w:val="22"/>
          <w:szCs w:val="22"/>
        </w:rPr>
      </w:pPr>
    </w:p>
    <w:p w14:paraId="74CFEF82" w14:textId="77777777" w:rsidR="00254A74" w:rsidRDefault="00254A74" w:rsidP="00254A74">
      <w:pPr>
        <w:jc w:val="both"/>
        <w:rPr>
          <w:rFonts w:ascii="Arial" w:hAnsi="Arial" w:cs="Arial"/>
          <w:noProof/>
          <w:sz w:val="22"/>
          <w:szCs w:val="22"/>
        </w:rPr>
      </w:pPr>
    </w:p>
    <w:p w14:paraId="552C34E9" w14:textId="77777777" w:rsidR="00254A74" w:rsidRDefault="00254A74" w:rsidP="00254A74">
      <w:pPr>
        <w:jc w:val="both"/>
        <w:rPr>
          <w:rFonts w:ascii="Arial" w:hAnsi="Arial" w:cs="Arial"/>
          <w:noProof/>
          <w:sz w:val="22"/>
          <w:szCs w:val="22"/>
        </w:rPr>
      </w:pPr>
    </w:p>
    <w:p w14:paraId="60A78ED9" w14:textId="77777777" w:rsidR="00254A74" w:rsidRDefault="00254A74" w:rsidP="00254A74">
      <w:pPr>
        <w:jc w:val="both"/>
        <w:rPr>
          <w:rFonts w:ascii="Arial" w:hAnsi="Arial" w:cs="Arial"/>
          <w:noProof/>
          <w:sz w:val="22"/>
          <w:szCs w:val="22"/>
        </w:rPr>
      </w:pPr>
    </w:p>
    <w:p w14:paraId="408715D2" w14:textId="77777777" w:rsidR="00254A74" w:rsidRDefault="00254A74" w:rsidP="00254A74">
      <w:pPr>
        <w:jc w:val="both"/>
        <w:rPr>
          <w:rFonts w:ascii="Arial" w:hAnsi="Arial" w:cs="Arial"/>
          <w:noProof/>
          <w:sz w:val="22"/>
          <w:szCs w:val="22"/>
        </w:rPr>
      </w:pPr>
    </w:p>
    <w:p w14:paraId="1C52BCE6" w14:textId="77777777" w:rsidR="00254A74" w:rsidRDefault="00254A74" w:rsidP="00254A74">
      <w:pPr>
        <w:jc w:val="both"/>
        <w:rPr>
          <w:rFonts w:ascii="Arial" w:hAnsi="Arial" w:cs="Arial"/>
          <w:noProof/>
          <w:sz w:val="22"/>
          <w:szCs w:val="22"/>
        </w:rPr>
      </w:pPr>
    </w:p>
    <w:p w14:paraId="121A96A8" w14:textId="77777777" w:rsidR="00254A74" w:rsidRDefault="00254A74" w:rsidP="00254A74">
      <w:pPr>
        <w:jc w:val="both"/>
        <w:rPr>
          <w:rFonts w:ascii="Arial" w:hAnsi="Arial" w:cs="Arial"/>
          <w:noProof/>
          <w:sz w:val="22"/>
          <w:szCs w:val="22"/>
        </w:rPr>
      </w:pPr>
    </w:p>
    <w:p w14:paraId="5C106CBF" w14:textId="77777777" w:rsidR="00254A74" w:rsidRDefault="00254A74" w:rsidP="00254A74">
      <w:pPr>
        <w:jc w:val="both"/>
        <w:rPr>
          <w:rFonts w:ascii="Arial" w:hAnsi="Arial" w:cs="Arial"/>
          <w:noProof/>
          <w:sz w:val="22"/>
          <w:szCs w:val="22"/>
        </w:rPr>
      </w:pPr>
    </w:p>
    <w:p w14:paraId="1F750FF5" w14:textId="77777777" w:rsidR="00254A74" w:rsidRDefault="00254A74" w:rsidP="00254A74">
      <w:pPr>
        <w:jc w:val="both"/>
        <w:rPr>
          <w:rFonts w:ascii="Arial" w:hAnsi="Arial" w:cs="Arial"/>
          <w:noProof/>
          <w:sz w:val="22"/>
          <w:szCs w:val="22"/>
        </w:rPr>
      </w:pPr>
    </w:p>
    <w:p w14:paraId="24FAE4A1" w14:textId="77777777" w:rsidR="00254A74" w:rsidRDefault="00254A74" w:rsidP="00254A74">
      <w:pPr>
        <w:jc w:val="both"/>
        <w:rPr>
          <w:rFonts w:ascii="Arial" w:hAnsi="Arial" w:cs="Arial"/>
          <w:noProof/>
          <w:sz w:val="22"/>
          <w:szCs w:val="22"/>
        </w:rPr>
      </w:pPr>
    </w:p>
    <w:p w14:paraId="50F8A096" w14:textId="77777777" w:rsidR="00254A74" w:rsidRDefault="00254A74" w:rsidP="00254A74">
      <w:pPr>
        <w:jc w:val="both"/>
        <w:rPr>
          <w:rFonts w:ascii="Arial" w:hAnsi="Arial" w:cs="Arial"/>
          <w:noProof/>
          <w:sz w:val="22"/>
          <w:szCs w:val="22"/>
        </w:rPr>
      </w:pPr>
    </w:p>
    <w:p w14:paraId="39F88D4E" w14:textId="77777777" w:rsidR="00254A74" w:rsidRDefault="00254A74" w:rsidP="00254A74">
      <w:pPr>
        <w:jc w:val="both"/>
        <w:rPr>
          <w:rFonts w:ascii="Arial" w:hAnsi="Arial" w:cs="Arial"/>
          <w:noProof/>
          <w:sz w:val="22"/>
          <w:szCs w:val="22"/>
        </w:rPr>
      </w:pPr>
    </w:p>
    <w:p w14:paraId="4F09E366" w14:textId="77777777" w:rsidR="00254A74" w:rsidRDefault="00254A74" w:rsidP="00254A74">
      <w:pPr>
        <w:jc w:val="both"/>
        <w:rPr>
          <w:rFonts w:ascii="Arial" w:hAnsi="Arial" w:cs="Arial"/>
          <w:noProof/>
          <w:sz w:val="22"/>
          <w:szCs w:val="22"/>
        </w:rPr>
      </w:pPr>
    </w:p>
    <w:p w14:paraId="59B0F928" w14:textId="77777777" w:rsidR="00254A74" w:rsidRDefault="00254A74" w:rsidP="00254A74">
      <w:pPr>
        <w:jc w:val="both"/>
        <w:rPr>
          <w:rFonts w:ascii="Arial" w:hAnsi="Arial" w:cs="Arial"/>
          <w:noProof/>
          <w:sz w:val="22"/>
          <w:szCs w:val="22"/>
        </w:rPr>
      </w:pPr>
    </w:p>
    <w:p w14:paraId="1828030C" w14:textId="77777777" w:rsidR="00254A74" w:rsidRDefault="00254A74" w:rsidP="00254A74">
      <w:pPr>
        <w:jc w:val="both"/>
        <w:rPr>
          <w:rFonts w:ascii="Arial" w:hAnsi="Arial" w:cs="Arial"/>
          <w:noProof/>
          <w:sz w:val="22"/>
          <w:szCs w:val="22"/>
        </w:rPr>
      </w:pPr>
    </w:p>
    <w:p w14:paraId="581CBCAF" w14:textId="77777777" w:rsidR="00254A74" w:rsidRDefault="00254A74" w:rsidP="00254A74">
      <w:pPr>
        <w:jc w:val="both"/>
        <w:rPr>
          <w:rFonts w:ascii="Arial" w:hAnsi="Arial" w:cs="Arial"/>
          <w:noProof/>
          <w:sz w:val="22"/>
          <w:szCs w:val="22"/>
        </w:rPr>
      </w:pPr>
    </w:p>
    <w:p w14:paraId="713F575D" w14:textId="77777777" w:rsidR="00254A74" w:rsidRDefault="00254A74" w:rsidP="00254A74">
      <w:pPr>
        <w:jc w:val="both"/>
        <w:rPr>
          <w:rFonts w:ascii="Arial" w:hAnsi="Arial" w:cs="Arial"/>
          <w:noProof/>
          <w:sz w:val="22"/>
          <w:szCs w:val="22"/>
        </w:rPr>
      </w:pPr>
    </w:p>
    <w:p w14:paraId="07E7FAA1" w14:textId="77777777" w:rsidR="00254A74" w:rsidRDefault="00254A74" w:rsidP="00254A74">
      <w:pPr>
        <w:jc w:val="both"/>
        <w:rPr>
          <w:rFonts w:ascii="Arial" w:hAnsi="Arial" w:cs="Arial"/>
          <w:noProof/>
          <w:sz w:val="22"/>
          <w:szCs w:val="22"/>
        </w:rPr>
      </w:pPr>
    </w:p>
    <w:p w14:paraId="6EEFD703" w14:textId="77777777" w:rsidR="00254A74" w:rsidRDefault="00254A74" w:rsidP="00254A74">
      <w:pPr>
        <w:jc w:val="both"/>
        <w:rPr>
          <w:rFonts w:ascii="Arial" w:hAnsi="Arial" w:cs="Arial"/>
          <w:noProof/>
          <w:sz w:val="22"/>
          <w:szCs w:val="22"/>
        </w:rPr>
      </w:pPr>
    </w:p>
    <w:p w14:paraId="7E85B98D" w14:textId="77777777" w:rsidR="00254A74" w:rsidRDefault="00254A74" w:rsidP="00254A74">
      <w:pPr>
        <w:jc w:val="both"/>
        <w:rPr>
          <w:rFonts w:ascii="Arial" w:hAnsi="Arial" w:cs="Arial"/>
          <w:noProof/>
          <w:sz w:val="22"/>
          <w:szCs w:val="22"/>
        </w:rPr>
      </w:pPr>
    </w:p>
    <w:p w14:paraId="1D502F9F" w14:textId="77777777" w:rsidR="00254A74" w:rsidRDefault="00254A74" w:rsidP="00254A74">
      <w:pPr>
        <w:jc w:val="both"/>
        <w:rPr>
          <w:rFonts w:ascii="Arial" w:hAnsi="Arial" w:cs="Arial"/>
          <w:noProof/>
          <w:sz w:val="22"/>
          <w:szCs w:val="22"/>
        </w:rPr>
      </w:pPr>
    </w:p>
    <w:p w14:paraId="2AB6ABB7" w14:textId="77777777" w:rsidR="00254A74" w:rsidRDefault="00254A74" w:rsidP="00254A74">
      <w:pPr>
        <w:jc w:val="both"/>
        <w:rPr>
          <w:rFonts w:ascii="Arial" w:hAnsi="Arial" w:cs="Arial"/>
          <w:noProof/>
          <w:sz w:val="22"/>
          <w:szCs w:val="22"/>
        </w:rPr>
      </w:pPr>
    </w:p>
    <w:p w14:paraId="694080B5" w14:textId="77777777" w:rsidR="00254A74" w:rsidRDefault="00254A74" w:rsidP="00254A74">
      <w:pPr>
        <w:jc w:val="both"/>
        <w:rPr>
          <w:rFonts w:ascii="Arial" w:hAnsi="Arial" w:cs="Arial"/>
          <w:noProof/>
          <w:sz w:val="22"/>
          <w:szCs w:val="22"/>
        </w:rPr>
      </w:pPr>
    </w:p>
    <w:p w14:paraId="2BFCB449" w14:textId="77777777" w:rsidR="00254A74" w:rsidRDefault="00254A74" w:rsidP="00254A74">
      <w:pPr>
        <w:jc w:val="both"/>
        <w:rPr>
          <w:rFonts w:ascii="Arial" w:hAnsi="Arial" w:cs="Arial"/>
          <w:noProof/>
          <w:sz w:val="22"/>
          <w:szCs w:val="22"/>
        </w:rPr>
      </w:pPr>
    </w:p>
    <w:p w14:paraId="5F6A63B7" w14:textId="77777777" w:rsidR="00254A74" w:rsidRDefault="00254A74" w:rsidP="00254A74">
      <w:pPr>
        <w:jc w:val="both"/>
        <w:rPr>
          <w:rFonts w:ascii="Arial" w:hAnsi="Arial" w:cs="Arial"/>
          <w:noProof/>
          <w:sz w:val="22"/>
          <w:szCs w:val="22"/>
        </w:rPr>
      </w:pPr>
    </w:p>
    <w:p w14:paraId="485DE633" w14:textId="77777777" w:rsidR="00254A74" w:rsidRDefault="00254A74" w:rsidP="00254A74">
      <w:pPr>
        <w:jc w:val="both"/>
        <w:rPr>
          <w:rFonts w:ascii="Arial" w:hAnsi="Arial" w:cs="Arial"/>
          <w:noProof/>
          <w:sz w:val="22"/>
          <w:szCs w:val="22"/>
        </w:rPr>
      </w:pPr>
    </w:p>
    <w:p w14:paraId="39EDCDA6" w14:textId="77777777" w:rsidR="00254A74" w:rsidRDefault="00254A74" w:rsidP="00254A74">
      <w:pPr>
        <w:jc w:val="both"/>
        <w:rPr>
          <w:rFonts w:ascii="Arial" w:hAnsi="Arial" w:cs="Arial"/>
          <w:noProof/>
          <w:sz w:val="22"/>
          <w:szCs w:val="22"/>
        </w:rPr>
      </w:pPr>
    </w:p>
    <w:p w14:paraId="11521A07" w14:textId="77777777" w:rsidR="00254A74" w:rsidRDefault="00254A74" w:rsidP="00254A74">
      <w:pPr>
        <w:jc w:val="both"/>
        <w:rPr>
          <w:rFonts w:ascii="Arial" w:hAnsi="Arial" w:cs="Arial"/>
          <w:noProof/>
          <w:sz w:val="22"/>
          <w:szCs w:val="22"/>
        </w:rPr>
      </w:pPr>
    </w:p>
    <w:p w14:paraId="19B59324" w14:textId="77777777" w:rsidR="00254A74" w:rsidRDefault="00254A74" w:rsidP="00254A74">
      <w:pPr>
        <w:jc w:val="both"/>
        <w:rPr>
          <w:rFonts w:ascii="Arial" w:hAnsi="Arial" w:cs="Arial"/>
          <w:noProof/>
          <w:sz w:val="22"/>
          <w:szCs w:val="22"/>
        </w:rPr>
      </w:pPr>
    </w:p>
    <w:p w14:paraId="0D13DCF7" w14:textId="77777777" w:rsidR="00254A74" w:rsidRDefault="00254A74" w:rsidP="00254A74">
      <w:pPr>
        <w:jc w:val="both"/>
        <w:rPr>
          <w:rFonts w:ascii="Arial" w:hAnsi="Arial" w:cs="Arial"/>
          <w:noProof/>
          <w:sz w:val="22"/>
          <w:szCs w:val="22"/>
        </w:rPr>
      </w:pPr>
    </w:p>
    <w:p w14:paraId="6F467A71" w14:textId="77777777" w:rsidR="00254A74" w:rsidRDefault="00254A74" w:rsidP="00254A74">
      <w:pPr>
        <w:jc w:val="both"/>
        <w:rPr>
          <w:rFonts w:ascii="Arial" w:hAnsi="Arial" w:cs="Arial"/>
          <w:noProof/>
          <w:sz w:val="22"/>
          <w:szCs w:val="22"/>
        </w:rPr>
      </w:pPr>
    </w:p>
    <w:p w14:paraId="4F7F92E6" w14:textId="77777777" w:rsidR="00254A74" w:rsidRDefault="00254A74" w:rsidP="00254A74">
      <w:pPr>
        <w:jc w:val="both"/>
        <w:rPr>
          <w:rFonts w:ascii="Arial" w:hAnsi="Arial" w:cs="Arial"/>
          <w:noProof/>
          <w:sz w:val="22"/>
          <w:szCs w:val="22"/>
        </w:rPr>
      </w:pPr>
    </w:p>
    <w:p w14:paraId="0A543736" w14:textId="77777777" w:rsidR="00254A74" w:rsidRDefault="00254A74" w:rsidP="00254A74">
      <w:pPr>
        <w:jc w:val="both"/>
        <w:rPr>
          <w:rFonts w:ascii="Arial" w:hAnsi="Arial" w:cs="Arial"/>
          <w:noProof/>
          <w:sz w:val="22"/>
          <w:szCs w:val="22"/>
        </w:rPr>
      </w:pPr>
    </w:p>
    <w:p w14:paraId="58D95FA2" w14:textId="77777777" w:rsidR="00254A74" w:rsidRDefault="00254A74" w:rsidP="00254A74">
      <w:pPr>
        <w:jc w:val="both"/>
        <w:rPr>
          <w:rFonts w:ascii="Arial" w:hAnsi="Arial" w:cs="Arial"/>
          <w:noProof/>
          <w:sz w:val="22"/>
          <w:szCs w:val="22"/>
        </w:rPr>
      </w:pPr>
    </w:p>
    <w:p w14:paraId="19384EB7" w14:textId="77777777" w:rsidR="00254A74" w:rsidRDefault="00254A74" w:rsidP="00254A74">
      <w:pPr>
        <w:jc w:val="both"/>
        <w:rPr>
          <w:rFonts w:ascii="Arial" w:hAnsi="Arial" w:cs="Arial"/>
          <w:noProof/>
          <w:sz w:val="22"/>
          <w:szCs w:val="22"/>
        </w:rPr>
      </w:pPr>
    </w:p>
    <w:p w14:paraId="029C5677" w14:textId="77777777" w:rsidR="00254A74" w:rsidRDefault="00254A74" w:rsidP="00254A74">
      <w:pPr>
        <w:jc w:val="both"/>
        <w:rPr>
          <w:rFonts w:ascii="Arial" w:hAnsi="Arial" w:cs="Arial"/>
          <w:noProof/>
          <w:sz w:val="22"/>
          <w:szCs w:val="22"/>
        </w:rPr>
      </w:pPr>
    </w:p>
    <w:p w14:paraId="224201AF" w14:textId="77777777" w:rsidR="00254A74" w:rsidRDefault="00254A74" w:rsidP="00254A74">
      <w:pPr>
        <w:jc w:val="both"/>
        <w:rPr>
          <w:rFonts w:ascii="Arial" w:hAnsi="Arial" w:cs="Arial"/>
          <w:noProof/>
          <w:sz w:val="22"/>
          <w:szCs w:val="22"/>
        </w:rPr>
      </w:pPr>
    </w:p>
    <w:p w14:paraId="3A94214D" w14:textId="77777777" w:rsidR="00254A74" w:rsidRDefault="00254A74" w:rsidP="00254A74">
      <w:pPr>
        <w:jc w:val="both"/>
        <w:rPr>
          <w:rFonts w:ascii="Arial" w:eastAsiaTheme="minorEastAsia" w:hAnsi="Arial" w:cs="Arial"/>
          <w:noProof/>
          <w:sz w:val="20"/>
          <w:szCs w:val="20"/>
        </w:rPr>
      </w:pPr>
    </w:p>
    <w:p w14:paraId="00DD21C1" w14:textId="77777777" w:rsidR="007E6C9B" w:rsidRPr="000302A3" w:rsidRDefault="007E6C9B" w:rsidP="00033B57">
      <w:pPr>
        <w:rPr>
          <w:rFonts w:ascii="Arial" w:hAnsi="Arial" w:cs="Arial"/>
          <w:noProof/>
          <w:sz w:val="22"/>
          <w:szCs w:val="22"/>
        </w:rPr>
      </w:pPr>
    </w:p>
    <w:p w14:paraId="66DFB0D8" w14:textId="1D7F54C9" w:rsidR="00033B57" w:rsidRPr="000302A3" w:rsidRDefault="00254A74" w:rsidP="00033B57">
      <w:pPr>
        <w:pStyle w:val="Paragraphedeliste"/>
        <w:numPr>
          <w:ilvl w:val="0"/>
          <w:numId w:val="4"/>
        </w:numPr>
        <w:rPr>
          <w:rFonts w:asciiTheme="majorHAnsi" w:hAnsiTheme="majorHAnsi" w:cs="Arial"/>
          <w:noProof/>
          <w:sz w:val="40"/>
          <w:szCs w:val="40"/>
        </w:rPr>
      </w:pPr>
      <w:r>
        <w:rPr>
          <w:rFonts w:asciiTheme="majorHAnsi" w:hAnsiTheme="majorHAnsi" w:cs="Arial"/>
          <w:noProof/>
          <w:sz w:val="40"/>
          <w:szCs w:val="40"/>
        </w:rPr>
        <w:t>Gestion des favoris</w:t>
      </w:r>
    </w:p>
    <w:p w14:paraId="43384FA4" w14:textId="6254304D" w:rsidR="00244A0C" w:rsidRPr="000302A3" w:rsidRDefault="00244A0C" w:rsidP="00033B57">
      <w:pPr>
        <w:rPr>
          <w:rFonts w:ascii="Arial" w:hAnsi="Arial" w:cs="Arial"/>
          <w:noProof/>
          <w:sz w:val="22"/>
          <w:szCs w:val="22"/>
        </w:rPr>
      </w:pPr>
    </w:p>
    <w:p w14:paraId="52CDDF20" w14:textId="185928B7" w:rsidR="00244A0C" w:rsidRPr="000302A3" w:rsidRDefault="00254A74" w:rsidP="00244A0C">
      <w:pPr>
        <w:pStyle w:val="Paragraphedeliste"/>
        <w:numPr>
          <w:ilvl w:val="0"/>
          <w:numId w:val="15"/>
        </w:numPr>
        <w:rPr>
          <w:rFonts w:ascii="Arial" w:hAnsi="Arial" w:cs="Arial"/>
          <w:b/>
          <w:bCs/>
          <w:noProof/>
          <w:sz w:val="22"/>
          <w:szCs w:val="22"/>
        </w:rPr>
      </w:pPr>
      <w:r>
        <w:rPr>
          <w:rStyle w:val="normaltextrun"/>
          <w:rFonts w:ascii="Arial" w:hAnsi="Arial" w:cs="Arial"/>
          <w:b/>
          <w:bCs/>
          <w:color w:val="000000"/>
          <w:sz w:val="22"/>
          <w:szCs w:val="22"/>
          <w:shd w:val="clear" w:color="auto" w:fill="FFFFFF"/>
        </w:rPr>
        <w:t>La page des favoris</w:t>
      </w:r>
    </w:p>
    <w:p w14:paraId="7288E0AC" w14:textId="3AEFABD8" w:rsidR="00244A0C" w:rsidRPr="000302A3" w:rsidRDefault="00244A0C" w:rsidP="00033B57">
      <w:pPr>
        <w:rPr>
          <w:rFonts w:ascii="Arial" w:hAnsi="Arial" w:cs="Arial"/>
          <w:noProof/>
          <w:sz w:val="22"/>
          <w:szCs w:val="22"/>
        </w:rPr>
      </w:pPr>
    </w:p>
    <w:p w14:paraId="6924118A" w14:textId="77777777" w:rsidR="00254A74" w:rsidRDefault="00254A74" w:rsidP="00254A74">
      <w:pPr>
        <w:jc w:val="both"/>
        <w:rPr>
          <w:rFonts w:ascii="Arial" w:hAnsi="Arial" w:cs="Arial"/>
          <w:noProof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t>Du texte.</w:t>
      </w:r>
    </w:p>
    <w:p w14:paraId="1289E8BF" w14:textId="741C18E8" w:rsidR="00244A0C" w:rsidRDefault="00244A0C" w:rsidP="00254A74">
      <w:pPr>
        <w:textAlignment w:val="baseline"/>
        <w:rPr>
          <w:rFonts w:ascii="Arial" w:hAnsi="Arial" w:cs="Arial"/>
          <w:noProof/>
          <w:sz w:val="22"/>
          <w:szCs w:val="22"/>
        </w:rPr>
      </w:pPr>
    </w:p>
    <w:p w14:paraId="5F9DF225" w14:textId="77777777" w:rsidR="00254A74" w:rsidRDefault="00254A74" w:rsidP="00254A74">
      <w:pPr>
        <w:textAlignment w:val="baseline"/>
        <w:rPr>
          <w:rFonts w:ascii="Segoe UI" w:eastAsia="Times New Roman" w:hAnsi="Segoe UI" w:cs="Segoe UI"/>
          <w:sz w:val="16"/>
          <w:szCs w:val="16"/>
          <w:lang w:eastAsia="fr-FR"/>
        </w:rPr>
      </w:pPr>
    </w:p>
    <w:p w14:paraId="3C74D1D5" w14:textId="43B02A9F" w:rsidR="003D1FBB" w:rsidRDefault="003D1FBB" w:rsidP="003D1FBB">
      <w:pPr>
        <w:textAlignment w:val="baseline"/>
        <w:rPr>
          <w:rFonts w:ascii="Segoe UI" w:eastAsia="Times New Roman" w:hAnsi="Segoe UI" w:cs="Segoe UI"/>
          <w:sz w:val="16"/>
          <w:szCs w:val="16"/>
          <w:lang w:eastAsia="fr-FR"/>
        </w:rPr>
      </w:pPr>
    </w:p>
    <w:p w14:paraId="585FE7CF" w14:textId="77777777" w:rsidR="003D1FBB" w:rsidRPr="003D1FBB" w:rsidRDefault="003D1FBB" w:rsidP="003D1FBB">
      <w:pPr>
        <w:textAlignment w:val="baseline"/>
        <w:rPr>
          <w:rFonts w:ascii="Segoe UI" w:eastAsia="Times New Roman" w:hAnsi="Segoe UI" w:cs="Segoe UI"/>
          <w:sz w:val="16"/>
          <w:szCs w:val="16"/>
          <w:lang w:eastAsia="fr-FR"/>
        </w:rPr>
      </w:pPr>
    </w:p>
    <w:p w14:paraId="5575F44D" w14:textId="689F3247" w:rsidR="00244A0C" w:rsidRPr="000302A3" w:rsidRDefault="00254A74" w:rsidP="00244A0C">
      <w:pPr>
        <w:pStyle w:val="Paragraphedeliste"/>
        <w:numPr>
          <w:ilvl w:val="0"/>
          <w:numId w:val="15"/>
        </w:numPr>
        <w:rPr>
          <w:rFonts w:ascii="Arial" w:hAnsi="Arial" w:cs="Arial"/>
          <w:b/>
          <w:bCs/>
          <w:noProof/>
          <w:sz w:val="22"/>
          <w:szCs w:val="22"/>
        </w:rPr>
      </w:pPr>
      <w:r>
        <w:rPr>
          <w:rStyle w:val="normaltextrun"/>
          <w:rFonts w:ascii="Arial" w:hAnsi="Arial" w:cs="Arial"/>
          <w:b/>
          <w:bCs/>
          <w:color w:val="000000"/>
          <w:sz w:val="22"/>
          <w:szCs w:val="22"/>
          <w:shd w:val="clear" w:color="auto" w:fill="FFFFFF"/>
        </w:rPr>
        <w:t>L’ajout et la suppression de favoris</w:t>
      </w:r>
    </w:p>
    <w:p w14:paraId="6E3AE15B" w14:textId="77777777" w:rsidR="007E6C9B" w:rsidRPr="00244A0C" w:rsidRDefault="007E6C9B" w:rsidP="007E6C9B">
      <w:pPr>
        <w:textAlignment w:val="baseline"/>
        <w:rPr>
          <w:rFonts w:ascii="Segoe UI" w:eastAsia="Times New Roman" w:hAnsi="Segoe UI" w:cs="Segoe UI"/>
          <w:sz w:val="16"/>
          <w:szCs w:val="16"/>
          <w:lang w:eastAsia="fr-FR"/>
        </w:rPr>
      </w:pPr>
    </w:p>
    <w:p w14:paraId="116A2D36" w14:textId="77777777" w:rsidR="00254A74" w:rsidRDefault="00254A74" w:rsidP="00254A74">
      <w:pPr>
        <w:jc w:val="both"/>
        <w:rPr>
          <w:rFonts w:ascii="Arial" w:hAnsi="Arial" w:cs="Arial"/>
          <w:noProof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t>Du texte.</w:t>
      </w:r>
    </w:p>
    <w:p w14:paraId="1E13825A" w14:textId="6D7C891D" w:rsidR="003D1FBB" w:rsidRDefault="003D1FBB" w:rsidP="003D1FBB">
      <w:pPr>
        <w:textAlignment w:val="baseline"/>
        <w:rPr>
          <w:rFonts w:ascii="Calibri" w:hAnsi="Calibri" w:cs="Calibri"/>
          <w:color w:val="000000"/>
          <w:sz w:val="22"/>
          <w:szCs w:val="22"/>
          <w:shd w:val="clear" w:color="auto" w:fill="FFFFFF"/>
        </w:rPr>
      </w:pPr>
    </w:p>
    <w:p w14:paraId="6BF78304" w14:textId="77777777" w:rsidR="00254A74" w:rsidRDefault="00254A74" w:rsidP="003D1FBB">
      <w:pPr>
        <w:textAlignment w:val="baseline"/>
        <w:rPr>
          <w:rFonts w:ascii="Calibri" w:hAnsi="Calibri" w:cs="Calibri"/>
          <w:color w:val="000000"/>
          <w:sz w:val="22"/>
          <w:szCs w:val="22"/>
          <w:shd w:val="clear" w:color="auto" w:fill="FFFFFF"/>
        </w:rPr>
      </w:pPr>
    </w:p>
    <w:p w14:paraId="5DA5163E" w14:textId="77777777" w:rsidR="003D1FBB" w:rsidRPr="003D1FBB" w:rsidRDefault="003D1FBB" w:rsidP="003D1FBB">
      <w:pPr>
        <w:textAlignment w:val="baseline"/>
        <w:rPr>
          <w:rFonts w:ascii="Arial" w:eastAsia="Times New Roman" w:hAnsi="Arial" w:cs="Arial"/>
          <w:sz w:val="20"/>
          <w:szCs w:val="20"/>
          <w:lang w:eastAsia="fr-FR"/>
        </w:rPr>
      </w:pPr>
    </w:p>
    <w:p w14:paraId="73750CFC" w14:textId="6C8015B5" w:rsidR="00192EDE" w:rsidRDefault="00192EDE" w:rsidP="00A95705">
      <w:pPr>
        <w:jc w:val="both"/>
        <w:rPr>
          <w:rFonts w:ascii="Arial" w:hAnsi="Arial" w:cs="Arial"/>
          <w:noProof/>
          <w:sz w:val="22"/>
          <w:szCs w:val="22"/>
        </w:rPr>
      </w:pPr>
    </w:p>
    <w:p w14:paraId="52410066" w14:textId="77777777" w:rsidR="00254A74" w:rsidRDefault="00254A74" w:rsidP="00A95705">
      <w:pPr>
        <w:jc w:val="both"/>
        <w:rPr>
          <w:rFonts w:ascii="Arial" w:hAnsi="Arial" w:cs="Arial"/>
          <w:noProof/>
          <w:sz w:val="22"/>
          <w:szCs w:val="22"/>
        </w:rPr>
      </w:pPr>
    </w:p>
    <w:p w14:paraId="325A29ED" w14:textId="77777777" w:rsidR="00254A74" w:rsidRDefault="00254A74" w:rsidP="00A95705">
      <w:pPr>
        <w:jc w:val="both"/>
        <w:rPr>
          <w:rFonts w:ascii="Arial" w:hAnsi="Arial" w:cs="Arial"/>
          <w:noProof/>
          <w:sz w:val="22"/>
          <w:szCs w:val="22"/>
        </w:rPr>
      </w:pPr>
    </w:p>
    <w:p w14:paraId="58B12D98" w14:textId="77777777" w:rsidR="00254A74" w:rsidRDefault="00254A74" w:rsidP="00A95705">
      <w:pPr>
        <w:jc w:val="both"/>
        <w:rPr>
          <w:rFonts w:ascii="Arial" w:hAnsi="Arial" w:cs="Arial"/>
          <w:noProof/>
          <w:sz w:val="22"/>
          <w:szCs w:val="22"/>
        </w:rPr>
      </w:pPr>
    </w:p>
    <w:p w14:paraId="44AF0975" w14:textId="77777777" w:rsidR="00254A74" w:rsidRDefault="00254A74" w:rsidP="00A95705">
      <w:pPr>
        <w:jc w:val="both"/>
        <w:rPr>
          <w:rFonts w:ascii="Arial" w:hAnsi="Arial" w:cs="Arial"/>
          <w:noProof/>
          <w:sz w:val="22"/>
          <w:szCs w:val="22"/>
        </w:rPr>
      </w:pPr>
    </w:p>
    <w:p w14:paraId="57357BF5" w14:textId="77777777" w:rsidR="00254A74" w:rsidRDefault="00254A74" w:rsidP="00A95705">
      <w:pPr>
        <w:jc w:val="both"/>
        <w:rPr>
          <w:rFonts w:ascii="Arial" w:hAnsi="Arial" w:cs="Arial"/>
          <w:noProof/>
          <w:sz w:val="22"/>
          <w:szCs w:val="22"/>
        </w:rPr>
      </w:pPr>
    </w:p>
    <w:p w14:paraId="121BAA7B" w14:textId="77777777" w:rsidR="00254A74" w:rsidRDefault="00254A74" w:rsidP="00A95705">
      <w:pPr>
        <w:jc w:val="both"/>
        <w:rPr>
          <w:rFonts w:ascii="Arial" w:hAnsi="Arial" w:cs="Arial"/>
          <w:noProof/>
          <w:sz w:val="22"/>
          <w:szCs w:val="22"/>
        </w:rPr>
      </w:pPr>
    </w:p>
    <w:p w14:paraId="0D753868" w14:textId="77777777" w:rsidR="00254A74" w:rsidRDefault="00254A74" w:rsidP="00A95705">
      <w:pPr>
        <w:jc w:val="both"/>
        <w:rPr>
          <w:rFonts w:ascii="Arial" w:hAnsi="Arial" w:cs="Arial"/>
          <w:noProof/>
          <w:sz w:val="22"/>
          <w:szCs w:val="22"/>
        </w:rPr>
      </w:pPr>
    </w:p>
    <w:p w14:paraId="0D5A32B5" w14:textId="77777777" w:rsidR="00254A74" w:rsidRDefault="00254A74" w:rsidP="00A95705">
      <w:pPr>
        <w:jc w:val="both"/>
        <w:rPr>
          <w:rFonts w:ascii="Arial" w:hAnsi="Arial" w:cs="Arial"/>
          <w:noProof/>
          <w:sz w:val="22"/>
          <w:szCs w:val="22"/>
        </w:rPr>
      </w:pPr>
    </w:p>
    <w:p w14:paraId="453853F9" w14:textId="77777777" w:rsidR="00254A74" w:rsidRDefault="00254A74" w:rsidP="00A95705">
      <w:pPr>
        <w:jc w:val="both"/>
        <w:rPr>
          <w:rFonts w:ascii="Arial" w:hAnsi="Arial" w:cs="Arial"/>
          <w:noProof/>
          <w:sz w:val="22"/>
          <w:szCs w:val="22"/>
        </w:rPr>
      </w:pPr>
    </w:p>
    <w:p w14:paraId="49D144FF" w14:textId="77777777" w:rsidR="00254A74" w:rsidRDefault="00254A74" w:rsidP="00A95705">
      <w:pPr>
        <w:jc w:val="both"/>
        <w:rPr>
          <w:rFonts w:ascii="Arial" w:hAnsi="Arial" w:cs="Arial"/>
          <w:noProof/>
          <w:sz w:val="22"/>
          <w:szCs w:val="22"/>
        </w:rPr>
      </w:pPr>
    </w:p>
    <w:p w14:paraId="42F59DD4" w14:textId="77777777" w:rsidR="00254A74" w:rsidRDefault="00254A74" w:rsidP="00A95705">
      <w:pPr>
        <w:jc w:val="both"/>
        <w:rPr>
          <w:rFonts w:ascii="Arial" w:hAnsi="Arial" w:cs="Arial"/>
          <w:noProof/>
          <w:sz w:val="22"/>
          <w:szCs w:val="22"/>
        </w:rPr>
      </w:pPr>
    </w:p>
    <w:p w14:paraId="22146B34" w14:textId="77777777" w:rsidR="00254A74" w:rsidRDefault="00254A74" w:rsidP="00A95705">
      <w:pPr>
        <w:jc w:val="both"/>
        <w:rPr>
          <w:rFonts w:ascii="Arial" w:hAnsi="Arial" w:cs="Arial"/>
          <w:noProof/>
          <w:sz w:val="22"/>
          <w:szCs w:val="22"/>
        </w:rPr>
      </w:pPr>
    </w:p>
    <w:p w14:paraId="26926D76" w14:textId="77777777" w:rsidR="00254A74" w:rsidRDefault="00254A74" w:rsidP="00A95705">
      <w:pPr>
        <w:jc w:val="both"/>
        <w:rPr>
          <w:rFonts w:ascii="Arial" w:hAnsi="Arial" w:cs="Arial"/>
          <w:noProof/>
          <w:sz w:val="22"/>
          <w:szCs w:val="22"/>
        </w:rPr>
      </w:pPr>
    </w:p>
    <w:p w14:paraId="2F3FA3B6" w14:textId="77777777" w:rsidR="00254A74" w:rsidRDefault="00254A74" w:rsidP="00A95705">
      <w:pPr>
        <w:jc w:val="both"/>
        <w:rPr>
          <w:rFonts w:ascii="Arial" w:hAnsi="Arial" w:cs="Arial"/>
          <w:noProof/>
          <w:sz w:val="22"/>
          <w:szCs w:val="22"/>
        </w:rPr>
      </w:pPr>
    </w:p>
    <w:p w14:paraId="1A573899" w14:textId="77777777" w:rsidR="00254A74" w:rsidRDefault="00254A74" w:rsidP="00A95705">
      <w:pPr>
        <w:jc w:val="both"/>
        <w:rPr>
          <w:rFonts w:ascii="Arial" w:hAnsi="Arial" w:cs="Arial"/>
          <w:noProof/>
          <w:sz w:val="22"/>
          <w:szCs w:val="22"/>
        </w:rPr>
      </w:pPr>
    </w:p>
    <w:p w14:paraId="1E54681F" w14:textId="77777777" w:rsidR="00254A74" w:rsidRDefault="00254A74" w:rsidP="00A95705">
      <w:pPr>
        <w:jc w:val="both"/>
        <w:rPr>
          <w:rFonts w:ascii="Arial" w:hAnsi="Arial" w:cs="Arial"/>
          <w:noProof/>
          <w:sz w:val="22"/>
          <w:szCs w:val="22"/>
        </w:rPr>
      </w:pPr>
    </w:p>
    <w:p w14:paraId="3CF57FEF" w14:textId="77777777" w:rsidR="00254A74" w:rsidRDefault="00254A74" w:rsidP="00A95705">
      <w:pPr>
        <w:jc w:val="both"/>
        <w:rPr>
          <w:rFonts w:ascii="Arial" w:hAnsi="Arial" w:cs="Arial"/>
          <w:noProof/>
          <w:sz w:val="22"/>
          <w:szCs w:val="22"/>
        </w:rPr>
      </w:pPr>
    </w:p>
    <w:p w14:paraId="13822E30" w14:textId="77777777" w:rsidR="00254A74" w:rsidRDefault="00254A74" w:rsidP="00A95705">
      <w:pPr>
        <w:jc w:val="both"/>
        <w:rPr>
          <w:rFonts w:ascii="Arial" w:hAnsi="Arial" w:cs="Arial"/>
          <w:noProof/>
          <w:sz w:val="22"/>
          <w:szCs w:val="22"/>
        </w:rPr>
      </w:pPr>
    </w:p>
    <w:p w14:paraId="275EF2CC" w14:textId="77777777" w:rsidR="00254A74" w:rsidRDefault="00254A74" w:rsidP="00A95705">
      <w:pPr>
        <w:jc w:val="both"/>
        <w:rPr>
          <w:rFonts w:ascii="Arial" w:hAnsi="Arial" w:cs="Arial"/>
          <w:noProof/>
          <w:sz w:val="22"/>
          <w:szCs w:val="22"/>
        </w:rPr>
      </w:pPr>
    </w:p>
    <w:p w14:paraId="7B29274B" w14:textId="77777777" w:rsidR="00254A74" w:rsidRDefault="00254A74" w:rsidP="00A95705">
      <w:pPr>
        <w:jc w:val="both"/>
        <w:rPr>
          <w:rFonts w:ascii="Arial" w:hAnsi="Arial" w:cs="Arial"/>
          <w:noProof/>
          <w:sz w:val="22"/>
          <w:szCs w:val="22"/>
        </w:rPr>
      </w:pPr>
    </w:p>
    <w:p w14:paraId="37ADBCBD" w14:textId="77777777" w:rsidR="00254A74" w:rsidRDefault="00254A74" w:rsidP="00A95705">
      <w:pPr>
        <w:jc w:val="both"/>
        <w:rPr>
          <w:rFonts w:ascii="Arial" w:hAnsi="Arial" w:cs="Arial"/>
          <w:noProof/>
          <w:sz w:val="22"/>
          <w:szCs w:val="22"/>
        </w:rPr>
      </w:pPr>
    </w:p>
    <w:p w14:paraId="55950F60" w14:textId="77777777" w:rsidR="00254A74" w:rsidRDefault="00254A74" w:rsidP="00A95705">
      <w:pPr>
        <w:jc w:val="both"/>
        <w:rPr>
          <w:rFonts w:ascii="Arial" w:hAnsi="Arial" w:cs="Arial"/>
          <w:noProof/>
          <w:sz w:val="22"/>
          <w:szCs w:val="22"/>
        </w:rPr>
      </w:pPr>
    </w:p>
    <w:p w14:paraId="71FEE3E3" w14:textId="77777777" w:rsidR="00254A74" w:rsidRDefault="00254A74" w:rsidP="00A95705">
      <w:pPr>
        <w:jc w:val="both"/>
        <w:rPr>
          <w:rFonts w:ascii="Arial" w:hAnsi="Arial" w:cs="Arial"/>
          <w:noProof/>
          <w:sz w:val="22"/>
          <w:szCs w:val="22"/>
        </w:rPr>
      </w:pPr>
    </w:p>
    <w:p w14:paraId="7E094937" w14:textId="77777777" w:rsidR="00254A74" w:rsidRDefault="00254A74" w:rsidP="00A95705">
      <w:pPr>
        <w:jc w:val="both"/>
        <w:rPr>
          <w:rFonts w:ascii="Arial" w:hAnsi="Arial" w:cs="Arial"/>
          <w:noProof/>
          <w:sz w:val="22"/>
          <w:szCs w:val="22"/>
        </w:rPr>
      </w:pPr>
    </w:p>
    <w:p w14:paraId="5E5FE8B7" w14:textId="77777777" w:rsidR="00254A74" w:rsidRDefault="00254A74" w:rsidP="00A95705">
      <w:pPr>
        <w:jc w:val="both"/>
        <w:rPr>
          <w:rFonts w:ascii="Arial" w:hAnsi="Arial" w:cs="Arial"/>
          <w:noProof/>
          <w:sz w:val="22"/>
          <w:szCs w:val="22"/>
        </w:rPr>
      </w:pPr>
    </w:p>
    <w:p w14:paraId="766B26A7" w14:textId="77777777" w:rsidR="00254A74" w:rsidRDefault="00254A74" w:rsidP="00A95705">
      <w:pPr>
        <w:jc w:val="both"/>
        <w:rPr>
          <w:rFonts w:ascii="Arial" w:hAnsi="Arial" w:cs="Arial"/>
          <w:noProof/>
          <w:sz w:val="22"/>
          <w:szCs w:val="22"/>
        </w:rPr>
      </w:pPr>
    </w:p>
    <w:p w14:paraId="08CCC652" w14:textId="77777777" w:rsidR="00254A74" w:rsidRDefault="00254A74" w:rsidP="00A95705">
      <w:pPr>
        <w:jc w:val="both"/>
        <w:rPr>
          <w:rFonts w:ascii="Arial" w:hAnsi="Arial" w:cs="Arial"/>
          <w:noProof/>
          <w:sz w:val="22"/>
          <w:szCs w:val="22"/>
        </w:rPr>
      </w:pPr>
    </w:p>
    <w:p w14:paraId="7B1B70F3" w14:textId="77777777" w:rsidR="00254A74" w:rsidRDefault="00254A74" w:rsidP="00A95705">
      <w:pPr>
        <w:jc w:val="both"/>
        <w:rPr>
          <w:rFonts w:ascii="Arial" w:hAnsi="Arial" w:cs="Arial"/>
          <w:noProof/>
          <w:sz w:val="22"/>
          <w:szCs w:val="22"/>
        </w:rPr>
      </w:pPr>
    </w:p>
    <w:p w14:paraId="4846BDAE" w14:textId="77777777" w:rsidR="00254A74" w:rsidRDefault="00254A74" w:rsidP="00A95705">
      <w:pPr>
        <w:jc w:val="both"/>
        <w:rPr>
          <w:rFonts w:ascii="Arial" w:hAnsi="Arial" w:cs="Arial"/>
          <w:noProof/>
          <w:sz w:val="22"/>
          <w:szCs w:val="22"/>
        </w:rPr>
      </w:pPr>
    </w:p>
    <w:p w14:paraId="3B4EE414" w14:textId="77777777" w:rsidR="00254A74" w:rsidRDefault="00254A74" w:rsidP="00A95705">
      <w:pPr>
        <w:jc w:val="both"/>
        <w:rPr>
          <w:rFonts w:ascii="Arial" w:hAnsi="Arial" w:cs="Arial"/>
          <w:noProof/>
          <w:sz w:val="22"/>
          <w:szCs w:val="22"/>
        </w:rPr>
      </w:pPr>
    </w:p>
    <w:p w14:paraId="31C43F38" w14:textId="77777777" w:rsidR="00254A74" w:rsidRDefault="00254A74" w:rsidP="00A95705">
      <w:pPr>
        <w:jc w:val="both"/>
        <w:rPr>
          <w:rFonts w:ascii="Arial" w:hAnsi="Arial" w:cs="Arial"/>
          <w:noProof/>
          <w:sz w:val="22"/>
          <w:szCs w:val="22"/>
        </w:rPr>
      </w:pPr>
    </w:p>
    <w:p w14:paraId="0E980542" w14:textId="77777777" w:rsidR="00254A74" w:rsidRDefault="00254A74" w:rsidP="00A95705">
      <w:pPr>
        <w:jc w:val="both"/>
        <w:rPr>
          <w:rFonts w:ascii="Arial" w:hAnsi="Arial" w:cs="Arial"/>
          <w:noProof/>
          <w:sz w:val="22"/>
          <w:szCs w:val="22"/>
        </w:rPr>
      </w:pPr>
    </w:p>
    <w:p w14:paraId="3BF1B779" w14:textId="77777777" w:rsidR="00254A74" w:rsidRDefault="00254A74" w:rsidP="00A95705">
      <w:pPr>
        <w:jc w:val="both"/>
        <w:rPr>
          <w:rFonts w:ascii="Arial" w:hAnsi="Arial" w:cs="Arial"/>
          <w:noProof/>
          <w:sz w:val="22"/>
          <w:szCs w:val="22"/>
        </w:rPr>
      </w:pPr>
    </w:p>
    <w:p w14:paraId="1B72CEB7" w14:textId="77777777" w:rsidR="00254A74" w:rsidRDefault="00254A74" w:rsidP="00A95705">
      <w:pPr>
        <w:jc w:val="both"/>
        <w:rPr>
          <w:rFonts w:ascii="Arial" w:hAnsi="Arial" w:cs="Arial"/>
          <w:noProof/>
          <w:sz w:val="22"/>
          <w:szCs w:val="22"/>
        </w:rPr>
      </w:pPr>
    </w:p>
    <w:p w14:paraId="72CB994E" w14:textId="77777777" w:rsidR="00254A74" w:rsidRDefault="00254A74" w:rsidP="00A95705">
      <w:pPr>
        <w:jc w:val="both"/>
        <w:rPr>
          <w:rFonts w:ascii="Arial" w:hAnsi="Arial" w:cs="Arial"/>
          <w:noProof/>
          <w:sz w:val="22"/>
          <w:szCs w:val="22"/>
        </w:rPr>
      </w:pPr>
    </w:p>
    <w:p w14:paraId="1C226E1E" w14:textId="77777777" w:rsidR="00254A74" w:rsidRDefault="00254A74" w:rsidP="00A95705">
      <w:pPr>
        <w:jc w:val="both"/>
        <w:rPr>
          <w:rFonts w:ascii="Arial" w:hAnsi="Arial" w:cs="Arial"/>
          <w:noProof/>
          <w:sz w:val="22"/>
          <w:szCs w:val="22"/>
        </w:rPr>
      </w:pPr>
    </w:p>
    <w:p w14:paraId="11C85F44" w14:textId="77777777" w:rsidR="00254A74" w:rsidRDefault="00254A74" w:rsidP="00A95705">
      <w:pPr>
        <w:jc w:val="both"/>
        <w:rPr>
          <w:rFonts w:ascii="Arial" w:hAnsi="Arial" w:cs="Arial"/>
          <w:noProof/>
          <w:sz w:val="22"/>
          <w:szCs w:val="22"/>
        </w:rPr>
      </w:pPr>
    </w:p>
    <w:p w14:paraId="08CDABD5" w14:textId="5545AD38" w:rsidR="00192EDE" w:rsidRDefault="00192EDE" w:rsidP="00A95705">
      <w:pPr>
        <w:jc w:val="both"/>
        <w:rPr>
          <w:rFonts w:ascii="Arial" w:hAnsi="Arial" w:cs="Arial"/>
          <w:noProof/>
          <w:sz w:val="22"/>
          <w:szCs w:val="22"/>
        </w:rPr>
      </w:pPr>
    </w:p>
    <w:p w14:paraId="41F9B370" w14:textId="77777777" w:rsidR="00EA0D50" w:rsidRDefault="00EA0D50" w:rsidP="00A95705">
      <w:pPr>
        <w:jc w:val="both"/>
        <w:rPr>
          <w:rFonts w:ascii="Arial" w:hAnsi="Arial" w:cs="Arial"/>
          <w:noProof/>
          <w:sz w:val="22"/>
          <w:szCs w:val="22"/>
        </w:rPr>
      </w:pPr>
    </w:p>
    <w:p w14:paraId="1F1C5117" w14:textId="77777777" w:rsidR="00254A74" w:rsidRDefault="00254A74" w:rsidP="00A95705">
      <w:pPr>
        <w:jc w:val="both"/>
        <w:rPr>
          <w:rFonts w:ascii="Arial" w:hAnsi="Arial" w:cs="Arial"/>
          <w:noProof/>
          <w:sz w:val="22"/>
          <w:szCs w:val="22"/>
        </w:rPr>
      </w:pPr>
    </w:p>
    <w:p w14:paraId="4DC837CF" w14:textId="2419609B" w:rsidR="00192EDE" w:rsidRPr="000302A3" w:rsidRDefault="00192EDE" w:rsidP="00192EDE">
      <w:pPr>
        <w:pStyle w:val="En-ttedetabledesmatires"/>
        <w:jc w:val="center"/>
        <w:rPr>
          <w:color w:val="0070C0"/>
          <w:sz w:val="52"/>
          <w:szCs w:val="52"/>
        </w:rPr>
      </w:pPr>
      <w:r>
        <w:rPr>
          <w:color w:val="0070C0"/>
          <w:sz w:val="52"/>
          <w:szCs w:val="52"/>
        </w:rPr>
        <w:t>Conclusion</w:t>
      </w:r>
    </w:p>
    <w:p w14:paraId="4CAAD8E8" w14:textId="65C4C4D2" w:rsidR="00192EDE" w:rsidRDefault="00192EDE" w:rsidP="00A95705">
      <w:pPr>
        <w:jc w:val="both"/>
        <w:rPr>
          <w:rFonts w:ascii="Arial" w:hAnsi="Arial" w:cs="Arial"/>
          <w:noProof/>
          <w:sz w:val="22"/>
          <w:szCs w:val="22"/>
        </w:rPr>
      </w:pPr>
    </w:p>
    <w:p w14:paraId="48BFAC7E" w14:textId="77777777" w:rsidR="00EA0D50" w:rsidRDefault="00EA0D50" w:rsidP="00A95705">
      <w:pPr>
        <w:jc w:val="both"/>
        <w:rPr>
          <w:rFonts w:ascii="Arial" w:hAnsi="Arial" w:cs="Arial"/>
          <w:noProof/>
          <w:sz w:val="22"/>
          <w:szCs w:val="22"/>
        </w:rPr>
      </w:pPr>
    </w:p>
    <w:p w14:paraId="364E1111" w14:textId="29A86D62" w:rsidR="00F35EA5" w:rsidRPr="000302A3" w:rsidRDefault="00254A74" w:rsidP="00783C73">
      <w:pPr>
        <w:jc w:val="both"/>
        <w:rPr>
          <w:rFonts w:ascii="Arial" w:hAnsi="Arial" w:cs="Arial"/>
          <w:noProof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t>Conclusion</w:t>
      </w:r>
    </w:p>
    <w:sectPr w:rsidR="00F35EA5" w:rsidRPr="000302A3" w:rsidSect="00CE7F24">
      <w:headerReference w:type="default" r:id="rId13"/>
      <w:footerReference w:type="even" r:id="rId14"/>
      <w:footerReference w:type="default" r:id="rId15"/>
      <w:pgSz w:w="11906" w:h="16838" w:code="9"/>
      <w:pgMar w:top="1210" w:right="1267" w:bottom="1210" w:left="1267" w:header="1181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E9B54E" w14:textId="77777777" w:rsidR="00912C28" w:rsidRDefault="00912C28" w:rsidP="009B2968">
      <w:r>
        <w:separator/>
      </w:r>
    </w:p>
  </w:endnote>
  <w:endnote w:type="continuationSeparator" w:id="0">
    <w:p w14:paraId="5B5CC3B2" w14:textId="77777777" w:rsidR="00912C28" w:rsidRDefault="00912C28" w:rsidP="009B2968">
      <w:r>
        <w:continuationSeparator/>
      </w:r>
    </w:p>
  </w:endnote>
  <w:endnote w:type="continuationNotice" w:id="1">
    <w:p w14:paraId="0B2ECF69" w14:textId="77777777" w:rsidR="00912C28" w:rsidRDefault="00912C2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413218877"/>
      <w:docPartObj>
        <w:docPartGallery w:val="Page Numbers (Bottom of Page)"/>
        <w:docPartUnique/>
      </w:docPartObj>
    </w:sdtPr>
    <w:sdtContent>
      <w:p w14:paraId="1B20F4B1" w14:textId="77777777" w:rsidR="009B2968" w:rsidRDefault="009B2968" w:rsidP="00E832AC">
        <w:pPr>
          <w:pStyle w:val="Pieddepage"/>
          <w:rPr>
            <w:rStyle w:val="Numrodepage"/>
          </w:rPr>
        </w:pPr>
        <w:r>
          <w:rPr>
            <w:rStyle w:val="Numrodepage"/>
            <w:lang w:bidi="fr-FR"/>
          </w:rPr>
          <w:fldChar w:fldCharType="begin"/>
        </w:r>
        <w:r>
          <w:rPr>
            <w:rStyle w:val="Numrodepage"/>
            <w:lang w:bidi="fr-FR"/>
          </w:rPr>
          <w:instrText xml:space="preserve"> PAGE </w:instrText>
        </w:r>
        <w:r>
          <w:rPr>
            <w:rStyle w:val="Numrodepage"/>
            <w:lang w:bidi="fr-FR"/>
          </w:rPr>
          <w:fldChar w:fldCharType="end"/>
        </w:r>
      </w:p>
    </w:sdtContent>
  </w:sdt>
  <w:p w14:paraId="5A57EBDD" w14:textId="77777777" w:rsidR="009B2968" w:rsidRDefault="009B2968" w:rsidP="00E832AC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BC5C90" w14:textId="77777777" w:rsidR="009B2968" w:rsidRDefault="00E832AC" w:rsidP="00E832AC">
    <w:pPr>
      <w:pStyle w:val="Pieddepage"/>
      <w:rPr>
        <w:rStyle w:val="Numrodepage"/>
        <w:noProof/>
      </w:rPr>
    </w:pPr>
    <w:r w:rsidRPr="00E832AC">
      <w:rPr>
        <w:noProof/>
        <w:lang w:bidi="fr-FR"/>
      </w:rPr>
      <w:t xml:space="preserve">PAGE   </w:t>
    </w:r>
    <w:sdt>
      <w:sdtPr>
        <w:rPr>
          <w:rStyle w:val="Numrodepage"/>
          <w:noProof/>
        </w:rPr>
        <w:id w:val="-601500411"/>
        <w:docPartObj>
          <w:docPartGallery w:val="Page Numbers (Bottom of Page)"/>
          <w:docPartUnique/>
        </w:docPartObj>
      </w:sdtPr>
      <w:sdtContent>
        <w:r w:rsidR="009B2968">
          <w:rPr>
            <w:rStyle w:val="Numrodepage"/>
            <w:noProof/>
            <w:lang w:bidi="fr-FR"/>
          </w:rPr>
          <w:fldChar w:fldCharType="begin"/>
        </w:r>
        <w:r w:rsidR="009B2968">
          <w:rPr>
            <w:rStyle w:val="Numrodepage"/>
            <w:noProof/>
            <w:lang w:bidi="fr-FR"/>
          </w:rPr>
          <w:instrText xml:space="preserve"> PAGE </w:instrText>
        </w:r>
        <w:r w:rsidR="009B2968">
          <w:rPr>
            <w:rStyle w:val="Numrodepage"/>
            <w:noProof/>
            <w:lang w:bidi="fr-FR"/>
          </w:rPr>
          <w:fldChar w:fldCharType="separate"/>
        </w:r>
        <w:r w:rsidR="00A123DD">
          <w:rPr>
            <w:rStyle w:val="Numrodepage"/>
            <w:noProof/>
            <w:lang w:bidi="fr-FR"/>
          </w:rPr>
          <w:t>2</w:t>
        </w:r>
        <w:r w:rsidR="009B2968">
          <w:rPr>
            <w:rStyle w:val="Numrodepage"/>
            <w:noProof/>
            <w:lang w:bidi="fr-FR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46A68C" w14:textId="77777777" w:rsidR="00912C28" w:rsidRDefault="00912C28" w:rsidP="009B2968">
      <w:r>
        <w:separator/>
      </w:r>
    </w:p>
  </w:footnote>
  <w:footnote w:type="continuationSeparator" w:id="0">
    <w:p w14:paraId="60E80D20" w14:textId="77777777" w:rsidR="00912C28" w:rsidRDefault="00912C28" w:rsidP="009B2968">
      <w:r>
        <w:continuationSeparator/>
      </w:r>
    </w:p>
  </w:footnote>
  <w:footnote w:type="continuationNotice" w:id="1">
    <w:p w14:paraId="2CFE484E" w14:textId="77777777" w:rsidR="00912C28" w:rsidRDefault="00912C2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535ABC" w14:textId="7CC937BC" w:rsidR="009B2968" w:rsidRPr="009B2968" w:rsidRDefault="009B2968" w:rsidP="002819AA">
    <w:pPr>
      <w:pStyle w:val="En-tte"/>
      <w:tabs>
        <w:tab w:val="clear" w:pos="9360"/>
        <w:tab w:val="right" w:pos="9356"/>
      </w:tabs>
    </w:pPr>
    <w:r w:rsidRPr="00E44B70">
      <w:rPr>
        <w:noProof/>
        <w:lang w:bidi="fr-FR"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6536D668" wp14:editId="3A9AC2A5">
              <wp:simplePos x="0" y="0"/>
              <wp:positionH relativeFrom="column">
                <wp:posOffset>-4445</wp:posOffset>
              </wp:positionH>
              <wp:positionV relativeFrom="paragraph">
                <wp:posOffset>62865</wp:posOffset>
              </wp:positionV>
              <wp:extent cx="4716000" cy="45719"/>
              <wp:effectExtent l="0" t="0" r="8890" b="0"/>
              <wp:wrapTight wrapText="bothSides">
                <wp:wrapPolygon edited="0">
                  <wp:start x="0" y="0"/>
                  <wp:lineTo x="0" y="9127"/>
                  <wp:lineTo x="21553" y="9127"/>
                  <wp:lineTo x="21553" y="0"/>
                  <wp:lineTo x="0" y="0"/>
                </wp:wrapPolygon>
              </wp:wrapTight>
              <wp:docPr id="5" name="Rectangle 5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4716000" cy="45719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40000"/>
                          <a:lumOff val="60000"/>
                        </a:schemeClr>
                      </a:solidFill>
                      <a:ln w="25400" cap="flat">
                        <a:noFill/>
                        <a:prstDash val="solid"/>
                        <a:miter lim="400000"/>
                      </a:ln>
                      <a:effectLst/>
                      <a:sp3d/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none"/>
                    </wps:style>
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28D21816" id="Rectangle 5" o:spid="_x0000_s1026" alt="&quot;&quot;" style="position:absolute;margin-left:-.35pt;margin-top:4.95pt;width:371.35pt;height:3.6pt;flip:y;z-index:-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" fillcolor="#5cd2ff [1304]" stroked="f" strokeweight="2pt">
              <v:stroke miterlimit="4"/>
              <v:textbox inset="3pt,3pt,3pt,3pt"/>
              <w10:wrap type="tight"/>
            </v:rect>
          </w:pict>
        </mc:Fallback>
      </mc:AlternateContent>
    </w:r>
    <w:r w:rsidR="007671B7">
      <w:t>MATERIE</w:t>
    </w:r>
    <w:r w:rsidR="00CC0258">
      <w:t>LS</w:t>
    </w:r>
    <w:r w:rsidR="007671B7">
      <w:t xml:space="preserve"> MOBILE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925A3"/>
    <w:multiLevelType w:val="hybridMultilevel"/>
    <w:tmpl w:val="EF7C07E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DB7948"/>
    <w:multiLevelType w:val="multilevel"/>
    <w:tmpl w:val="19BC9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C59700B"/>
    <w:multiLevelType w:val="multilevel"/>
    <w:tmpl w:val="25DCC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27A7DC5"/>
    <w:multiLevelType w:val="hybridMultilevel"/>
    <w:tmpl w:val="BC6E3E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E62CCB"/>
    <w:multiLevelType w:val="hybridMultilevel"/>
    <w:tmpl w:val="781EB930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B428A7"/>
    <w:multiLevelType w:val="hybridMultilevel"/>
    <w:tmpl w:val="299CA638"/>
    <w:lvl w:ilvl="0" w:tplc="759A369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bCs/>
        <w:color w:val="000000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BE036B"/>
    <w:multiLevelType w:val="hybridMultilevel"/>
    <w:tmpl w:val="FC4C9CF6"/>
    <w:lvl w:ilvl="0" w:tplc="E1703442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266E24"/>
    <w:multiLevelType w:val="hybridMultilevel"/>
    <w:tmpl w:val="EF868FEC"/>
    <w:lvl w:ilvl="0" w:tplc="B88AF920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A264A1"/>
    <w:multiLevelType w:val="hybridMultilevel"/>
    <w:tmpl w:val="5074D17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D803E8"/>
    <w:multiLevelType w:val="hybridMultilevel"/>
    <w:tmpl w:val="5074D17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5F611E"/>
    <w:multiLevelType w:val="multilevel"/>
    <w:tmpl w:val="F4560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48351C5"/>
    <w:multiLevelType w:val="hybridMultilevel"/>
    <w:tmpl w:val="F1FAC02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775CE7"/>
    <w:multiLevelType w:val="multilevel"/>
    <w:tmpl w:val="A6603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B3F2D3D"/>
    <w:multiLevelType w:val="multilevel"/>
    <w:tmpl w:val="8606F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D5513A8"/>
    <w:multiLevelType w:val="hybridMultilevel"/>
    <w:tmpl w:val="8A926C70"/>
    <w:lvl w:ilvl="0" w:tplc="835255E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9E6343"/>
    <w:multiLevelType w:val="multilevel"/>
    <w:tmpl w:val="C09CC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30315A8"/>
    <w:multiLevelType w:val="hybridMultilevel"/>
    <w:tmpl w:val="53BEEF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52431B"/>
    <w:multiLevelType w:val="hybridMultilevel"/>
    <w:tmpl w:val="AB3A593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0845D9"/>
    <w:multiLevelType w:val="multilevel"/>
    <w:tmpl w:val="AAFE6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43B1EC8"/>
    <w:multiLevelType w:val="hybridMultilevel"/>
    <w:tmpl w:val="3DD4564C"/>
    <w:lvl w:ilvl="0" w:tplc="4E1861A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42396E"/>
    <w:multiLevelType w:val="multilevel"/>
    <w:tmpl w:val="F9DAA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0E50EB0"/>
    <w:multiLevelType w:val="hybridMultilevel"/>
    <w:tmpl w:val="299CA63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bCs/>
        <w:color w:val="000000"/>
        <w:u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8213C9"/>
    <w:multiLevelType w:val="multilevel"/>
    <w:tmpl w:val="5964B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5663ED8"/>
    <w:multiLevelType w:val="hybridMultilevel"/>
    <w:tmpl w:val="D93A051C"/>
    <w:lvl w:ilvl="0" w:tplc="3C2E3F74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b/>
        <w:bCs/>
        <w:color w:val="000000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8A305A8"/>
    <w:multiLevelType w:val="hybridMultilevel"/>
    <w:tmpl w:val="5074D17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B2F4ADB"/>
    <w:multiLevelType w:val="multilevel"/>
    <w:tmpl w:val="DA1CF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C001A0C"/>
    <w:multiLevelType w:val="multilevel"/>
    <w:tmpl w:val="F9AA8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DCE51AE"/>
    <w:multiLevelType w:val="hybridMultilevel"/>
    <w:tmpl w:val="12BE5574"/>
    <w:lvl w:ilvl="0" w:tplc="FFFFFFFF">
      <w:start w:val="2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6E4A5D4F"/>
    <w:multiLevelType w:val="multilevel"/>
    <w:tmpl w:val="F776F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05B3538"/>
    <w:multiLevelType w:val="hybridMultilevel"/>
    <w:tmpl w:val="9AD676B0"/>
    <w:lvl w:ilvl="0" w:tplc="FFFFFFFF">
      <w:start w:val="2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30B42FE"/>
    <w:multiLevelType w:val="hybridMultilevel"/>
    <w:tmpl w:val="5810ECA4"/>
    <w:lvl w:ilvl="0" w:tplc="8994889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74356D85"/>
    <w:multiLevelType w:val="hybridMultilevel"/>
    <w:tmpl w:val="5810ECA4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76FB409A"/>
    <w:multiLevelType w:val="hybridMultilevel"/>
    <w:tmpl w:val="E04EA680"/>
    <w:lvl w:ilvl="0" w:tplc="FFFFFFFF">
      <w:start w:val="2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E5A12B5"/>
    <w:multiLevelType w:val="hybridMultilevel"/>
    <w:tmpl w:val="B492BA2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7F6B7E55"/>
    <w:multiLevelType w:val="multilevel"/>
    <w:tmpl w:val="CA2EB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273635134">
    <w:abstractNumId w:val="6"/>
  </w:num>
  <w:num w:numId="2" w16cid:durableId="193930751">
    <w:abstractNumId w:val="7"/>
  </w:num>
  <w:num w:numId="3" w16cid:durableId="1152871277">
    <w:abstractNumId w:val="3"/>
  </w:num>
  <w:num w:numId="4" w16cid:durableId="651179232">
    <w:abstractNumId w:val="24"/>
  </w:num>
  <w:num w:numId="5" w16cid:durableId="790323619">
    <w:abstractNumId w:val="19"/>
  </w:num>
  <w:num w:numId="6" w16cid:durableId="1529755289">
    <w:abstractNumId w:val="14"/>
  </w:num>
  <w:num w:numId="7" w16cid:durableId="1090851581">
    <w:abstractNumId w:val="11"/>
  </w:num>
  <w:num w:numId="8" w16cid:durableId="184447676">
    <w:abstractNumId w:val="16"/>
  </w:num>
  <w:num w:numId="9" w16cid:durableId="307828006">
    <w:abstractNumId w:val="17"/>
  </w:num>
  <w:num w:numId="10" w16cid:durableId="1576620464">
    <w:abstractNumId w:val="23"/>
  </w:num>
  <w:num w:numId="11" w16cid:durableId="1798375634">
    <w:abstractNumId w:val="0"/>
  </w:num>
  <w:num w:numId="12" w16cid:durableId="782578528">
    <w:abstractNumId w:val="13"/>
  </w:num>
  <w:num w:numId="13" w16cid:durableId="421025485">
    <w:abstractNumId w:val="26"/>
  </w:num>
  <w:num w:numId="14" w16cid:durableId="1125855720">
    <w:abstractNumId w:val="34"/>
  </w:num>
  <w:num w:numId="15" w16cid:durableId="1664510969">
    <w:abstractNumId w:val="5"/>
  </w:num>
  <w:num w:numId="16" w16cid:durableId="832183398">
    <w:abstractNumId w:val="1"/>
  </w:num>
  <w:num w:numId="17" w16cid:durableId="958071470">
    <w:abstractNumId w:val="10"/>
  </w:num>
  <w:num w:numId="18" w16cid:durableId="1954746471">
    <w:abstractNumId w:val="25"/>
  </w:num>
  <w:num w:numId="19" w16cid:durableId="9181828">
    <w:abstractNumId w:val="20"/>
  </w:num>
  <w:num w:numId="20" w16cid:durableId="554240778">
    <w:abstractNumId w:val="12"/>
  </w:num>
  <w:num w:numId="21" w16cid:durableId="670567728">
    <w:abstractNumId w:val="15"/>
  </w:num>
  <w:num w:numId="22" w16cid:durableId="354115639">
    <w:abstractNumId w:val="22"/>
  </w:num>
  <w:num w:numId="23" w16cid:durableId="1672875111">
    <w:abstractNumId w:val="2"/>
  </w:num>
  <w:num w:numId="24" w16cid:durableId="159128712">
    <w:abstractNumId w:val="28"/>
  </w:num>
  <w:num w:numId="25" w16cid:durableId="1091663705">
    <w:abstractNumId w:val="18"/>
  </w:num>
  <w:num w:numId="26" w16cid:durableId="2134590165">
    <w:abstractNumId w:val="21"/>
  </w:num>
  <w:num w:numId="27" w16cid:durableId="1380938698">
    <w:abstractNumId w:val="33"/>
  </w:num>
  <w:num w:numId="28" w16cid:durableId="361368443">
    <w:abstractNumId w:val="9"/>
  </w:num>
  <w:num w:numId="29" w16cid:durableId="1219898939">
    <w:abstractNumId w:val="8"/>
  </w:num>
  <w:num w:numId="30" w16cid:durableId="1142581379">
    <w:abstractNumId w:val="30"/>
  </w:num>
  <w:num w:numId="31" w16cid:durableId="1201478053">
    <w:abstractNumId w:val="32"/>
  </w:num>
  <w:num w:numId="32" w16cid:durableId="2062168023">
    <w:abstractNumId w:val="29"/>
  </w:num>
  <w:num w:numId="33" w16cid:durableId="442502859">
    <w:abstractNumId w:val="27"/>
  </w:num>
  <w:num w:numId="34" w16cid:durableId="881285861">
    <w:abstractNumId w:val="4"/>
  </w:num>
  <w:num w:numId="35" w16cid:durableId="1479570487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removePersonalInformation/>
  <w:removeDateAndTime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D4D"/>
    <w:rsid w:val="00004102"/>
    <w:rsid w:val="00004437"/>
    <w:rsid w:val="000114EB"/>
    <w:rsid w:val="00022580"/>
    <w:rsid w:val="000302A3"/>
    <w:rsid w:val="00033B57"/>
    <w:rsid w:val="00033CC2"/>
    <w:rsid w:val="000359D1"/>
    <w:rsid w:val="000456B9"/>
    <w:rsid w:val="000536C2"/>
    <w:rsid w:val="00075273"/>
    <w:rsid w:val="00075675"/>
    <w:rsid w:val="00086AFE"/>
    <w:rsid w:val="00090798"/>
    <w:rsid w:val="000A186F"/>
    <w:rsid w:val="000B58EF"/>
    <w:rsid w:val="000C2CA5"/>
    <w:rsid w:val="000C584F"/>
    <w:rsid w:val="000C6634"/>
    <w:rsid w:val="000C6D13"/>
    <w:rsid w:val="000D2080"/>
    <w:rsid w:val="000E1721"/>
    <w:rsid w:val="000F719F"/>
    <w:rsid w:val="0010188D"/>
    <w:rsid w:val="00104882"/>
    <w:rsid w:val="0010657F"/>
    <w:rsid w:val="00115FA9"/>
    <w:rsid w:val="001216C0"/>
    <w:rsid w:val="00122E79"/>
    <w:rsid w:val="00124950"/>
    <w:rsid w:val="00125BBB"/>
    <w:rsid w:val="001343DA"/>
    <w:rsid w:val="00134DE7"/>
    <w:rsid w:val="00135E04"/>
    <w:rsid w:val="00137DA7"/>
    <w:rsid w:val="00144B32"/>
    <w:rsid w:val="00161D6A"/>
    <w:rsid w:val="0017778F"/>
    <w:rsid w:val="00187632"/>
    <w:rsid w:val="00192EDE"/>
    <w:rsid w:val="001B4B5C"/>
    <w:rsid w:val="001C7151"/>
    <w:rsid w:val="001D390E"/>
    <w:rsid w:val="001E0DDA"/>
    <w:rsid w:val="001E35EA"/>
    <w:rsid w:val="001E5F36"/>
    <w:rsid w:val="001E79CC"/>
    <w:rsid w:val="001F3D58"/>
    <w:rsid w:val="002016EE"/>
    <w:rsid w:val="00202943"/>
    <w:rsid w:val="00205F7E"/>
    <w:rsid w:val="0020661B"/>
    <w:rsid w:val="00211CE6"/>
    <w:rsid w:val="002157A8"/>
    <w:rsid w:val="002366C9"/>
    <w:rsid w:val="00240F9F"/>
    <w:rsid w:val="002413D3"/>
    <w:rsid w:val="00242FBE"/>
    <w:rsid w:val="0024353F"/>
    <w:rsid w:val="0024387F"/>
    <w:rsid w:val="00244A0C"/>
    <w:rsid w:val="00246330"/>
    <w:rsid w:val="00252CFD"/>
    <w:rsid w:val="002541E8"/>
    <w:rsid w:val="00254A74"/>
    <w:rsid w:val="002624EC"/>
    <w:rsid w:val="002643B7"/>
    <w:rsid w:val="00264CDC"/>
    <w:rsid w:val="0027025B"/>
    <w:rsid w:val="00272D9B"/>
    <w:rsid w:val="002819AA"/>
    <w:rsid w:val="00282C49"/>
    <w:rsid w:val="00285E33"/>
    <w:rsid w:val="00287221"/>
    <w:rsid w:val="002A3972"/>
    <w:rsid w:val="002B3807"/>
    <w:rsid w:val="002C66F5"/>
    <w:rsid w:val="002D299C"/>
    <w:rsid w:val="002E489F"/>
    <w:rsid w:val="002F010C"/>
    <w:rsid w:val="00316BB4"/>
    <w:rsid w:val="00326730"/>
    <w:rsid w:val="0033376D"/>
    <w:rsid w:val="0033401E"/>
    <w:rsid w:val="00341730"/>
    <w:rsid w:val="00342E19"/>
    <w:rsid w:val="00362AAE"/>
    <w:rsid w:val="00364CED"/>
    <w:rsid w:val="0037071E"/>
    <w:rsid w:val="003719F7"/>
    <w:rsid w:val="00381E8D"/>
    <w:rsid w:val="003820AC"/>
    <w:rsid w:val="00386998"/>
    <w:rsid w:val="00386A8B"/>
    <w:rsid w:val="003913FF"/>
    <w:rsid w:val="00392319"/>
    <w:rsid w:val="003A2CD4"/>
    <w:rsid w:val="003A35A8"/>
    <w:rsid w:val="003A3C5A"/>
    <w:rsid w:val="003A7DA5"/>
    <w:rsid w:val="003B02FB"/>
    <w:rsid w:val="003B602A"/>
    <w:rsid w:val="003C0769"/>
    <w:rsid w:val="003C42C9"/>
    <w:rsid w:val="003D1FBB"/>
    <w:rsid w:val="003D241D"/>
    <w:rsid w:val="003D49C8"/>
    <w:rsid w:val="003E4B9E"/>
    <w:rsid w:val="003E6AB7"/>
    <w:rsid w:val="003E70EA"/>
    <w:rsid w:val="003F313D"/>
    <w:rsid w:val="00403532"/>
    <w:rsid w:val="00405D1F"/>
    <w:rsid w:val="00407669"/>
    <w:rsid w:val="0042780F"/>
    <w:rsid w:val="00427B71"/>
    <w:rsid w:val="004314BB"/>
    <w:rsid w:val="00444B92"/>
    <w:rsid w:val="00452055"/>
    <w:rsid w:val="0045703F"/>
    <w:rsid w:val="00464E26"/>
    <w:rsid w:val="00480B44"/>
    <w:rsid w:val="00486F6B"/>
    <w:rsid w:val="004870D6"/>
    <w:rsid w:val="004A1B61"/>
    <w:rsid w:val="004A629B"/>
    <w:rsid w:val="004C2BBC"/>
    <w:rsid w:val="004C7B80"/>
    <w:rsid w:val="004D08DD"/>
    <w:rsid w:val="004E636B"/>
    <w:rsid w:val="004E678C"/>
    <w:rsid w:val="004F262F"/>
    <w:rsid w:val="004F362F"/>
    <w:rsid w:val="005030CD"/>
    <w:rsid w:val="00520DBE"/>
    <w:rsid w:val="00521027"/>
    <w:rsid w:val="005360A4"/>
    <w:rsid w:val="005526B1"/>
    <w:rsid w:val="00554961"/>
    <w:rsid w:val="0055624A"/>
    <w:rsid w:val="00557C55"/>
    <w:rsid w:val="0058047D"/>
    <w:rsid w:val="0059312C"/>
    <w:rsid w:val="005A086E"/>
    <w:rsid w:val="005A6BBF"/>
    <w:rsid w:val="005D791D"/>
    <w:rsid w:val="005E6893"/>
    <w:rsid w:val="005F277C"/>
    <w:rsid w:val="00601185"/>
    <w:rsid w:val="00606E35"/>
    <w:rsid w:val="0061108E"/>
    <w:rsid w:val="00611895"/>
    <w:rsid w:val="00624A1B"/>
    <w:rsid w:val="006369A9"/>
    <w:rsid w:val="00637C16"/>
    <w:rsid w:val="006501CF"/>
    <w:rsid w:val="00654973"/>
    <w:rsid w:val="00664F14"/>
    <w:rsid w:val="0067555D"/>
    <w:rsid w:val="00676573"/>
    <w:rsid w:val="006818D0"/>
    <w:rsid w:val="00686A0B"/>
    <w:rsid w:val="00690602"/>
    <w:rsid w:val="00693C31"/>
    <w:rsid w:val="006A1D19"/>
    <w:rsid w:val="006C0E13"/>
    <w:rsid w:val="006C40A9"/>
    <w:rsid w:val="006C60E6"/>
    <w:rsid w:val="006D222B"/>
    <w:rsid w:val="006D3082"/>
    <w:rsid w:val="006D343B"/>
    <w:rsid w:val="006E149F"/>
    <w:rsid w:val="006E28DB"/>
    <w:rsid w:val="006F1E01"/>
    <w:rsid w:val="006F3EA2"/>
    <w:rsid w:val="006F4D4D"/>
    <w:rsid w:val="00720FE5"/>
    <w:rsid w:val="007240B9"/>
    <w:rsid w:val="00726007"/>
    <w:rsid w:val="0073026C"/>
    <w:rsid w:val="00732B48"/>
    <w:rsid w:val="007408B2"/>
    <w:rsid w:val="0074542F"/>
    <w:rsid w:val="00745F3D"/>
    <w:rsid w:val="0075001F"/>
    <w:rsid w:val="0075490B"/>
    <w:rsid w:val="007671B7"/>
    <w:rsid w:val="00774570"/>
    <w:rsid w:val="00774AA1"/>
    <w:rsid w:val="00775CBB"/>
    <w:rsid w:val="00783C73"/>
    <w:rsid w:val="007910E4"/>
    <w:rsid w:val="007B0315"/>
    <w:rsid w:val="007B49FD"/>
    <w:rsid w:val="007C21DC"/>
    <w:rsid w:val="007D03AD"/>
    <w:rsid w:val="007D10CD"/>
    <w:rsid w:val="007D1100"/>
    <w:rsid w:val="007D440E"/>
    <w:rsid w:val="007E0AFA"/>
    <w:rsid w:val="007E6C9B"/>
    <w:rsid w:val="0080041F"/>
    <w:rsid w:val="00813361"/>
    <w:rsid w:val="00821A4D"/>
    <w:rsid w:val="00825C41"/>
    <w:rsid w:val="00826B53"/>
    <w:rsid w:val="00827626"/>
    <w:rsid w:val="0083324F"/>
    <w:rsid w:val="008424AB"/>
    <w:rsid w:val="00844FA9"/>
    <w:rsid w:val="008463D4"/>
    <w:rsid w:val="00846629"/>
    <w:rsid w:val="00852AB7"/>
    <w:rsid w:val="00853607"/>
    <w:rsid w:val="0086148F"/>
    <w:rsid w:val="0086193D"/>
    <w:rsid w:val="008849D2"/>
    <w:rsid w:val="00885109"/>
    <w:rsid w:val="008919E3"/>
    <w:rsid w:val="0089267D"/>
    <w:rsid w:val="00895F81"/>
    <w:rsid w:val="008971BF"/>
    <w:rsid w:val="008978E8"/>
    <w:rsid w:val="008A2952"/>
    <w:rsid w:val="008A7AE5"/>
    <w:rsid w:val="008E174E"/>
    <w:rsid w:val="00912393"/>
    <w:rsid w:val="00912C28"/>
    <w:rsid w:val="0091693B"/>
    <w:rsid w:val="00925CB2"/>
    <w:rsid w:val="00934CA9"/>
    <w:rsid w:val="00943ACF"/>
    <w:rsid w:val="00944EC3"/>
    <w:rsid w:val="00952F7D"/>
    <w:rsid w:val="00956A5F"/>
    <w:rsid w:val="00967585"/>
    <w:rsid w:val="00973342"/>
    <w:rsid w:val="00973F3C"/>
    <w:rsid w:val="009758A2"/>
    <w:rsid w:val="00982575"/>
    <w:rsid w:val="009A24E7"/>
    <w:rsid w:val="009A380C"/>
    <w:rsid w:val="009B2968"/>
    <w:rsid w:val="009B3B09"/>
    <w:rsid w:val="009B72D4"/>
    <w:rsid w:val="009D4923"/>
    <w:rsid w:val="009E43E0"/>
    <w:rsid w:val="009F0B55"/>
    <w:rsid w:val="009F3C93"/>
    <w:rsid w:val="00A07B90"/>
    <w:rsid w:val="00A07DCE"/>
    <w:rsid w:val="00A123DD"/>
    <w:rsid w:val="00A16C75"/>
    <w:rsid w:val="00A170AC"/>
    <w:rsid w:val="00A23E52"/>
    <w:rsid w:val="00A27988"/>
    <w:rsid w:val="00A417A5"/>
    <w:rsid w:val="00A54503"/>
    <w:rsid w:val="00A602AF"/>
    <w:rsid w:val="00A64F96"/>
    <w:rsid w:val="00A65351"/>
    <w:rsid w:val="00A83341"/>
    <w:rsid w:val="00A834D0"/>
    <w:rsid w:val="00A91E9F"/>
    <w:rsid w:val="00A95705"/>
    <w:rsid w:val="00AA65E4"/>
    <w:rsid w:val="00AC1BD4"/>
    <w:rsid w:val="00AD364E"/>
    <w:rsid w:val="00AD4530"/>
    <w:rsid w:val="00AE2317"/>
    <w:rsid w:val="00AF1137"/>
    <w:rsid w:val="00AF3665"/>
    <w:rsid w:val="00B06C69"/>
    <w:rsid w:val="00B16288"/>
    <w:rsid w:val="00B21401"/>
    <w:rsid w:val="00B3398F"/>
    <w:rsid w:val="00B41FDB"/>
    <w:rsid w:val="00B432F9"/>
    <w:rsid w:val="00B513BB"/>
    <w:rsid w:val="00B65CDC"/>
    <w:rsid w:val="00B73BC5"/>
    <w:rsid w:val="00B778B6"/>
    <w:rsid w:val="00B82763"/>
    <w:rsid w:val="00B87ADB"/>
    <w:rsid w:val="00B9706B"/>
    <w:rsid w:val="00BA2816"/>
    <w:rsid w:val="00BA7D42"/>
    <w:rsid w:val="00BE06FB"/>
    <w:rsid w:val="00BE6406"/>
    <w:rsid w:val="00BF5045"/>
    <w:rsid w:val="00BF5C57"/>
    <w:rsid w:val="00C030D9"/>
    <w:rsid w:val="00C0320D"/>
    <w:rsid w:val="00C04B7E"/>
    <w:rsid w:val="00C179D2"/>
    <w:rsid w:val="00C22C42"/>
    <w:rsid w:val="00C23500"/>
    <w:rsid w:val="00C3007A"/>
    <w:rsid w:val="00C3172F"/>
    <w:rsid w:val="00C33305"/>
    <w:rsid w:val="00C40362"/>
    <w:rsid w:val="00C40FBE"/>
    <w:rsid w:val="00C554F5"/>
    <w:rsid w:val="00C55987"/>
    <w:rsid w:val="00C5752A"/>
    <w:rsid w:val="00C6090C"/>
    <w:rsid w:val="00C60EA5"/>
    <w:rsid w:val="00C81632"/>
    <w:rsid w:val="00C93939"/>
    <w:rsid w:val="00C95220"/>
    <w:rsid w:val="00CA57B5"/>
    <w:rsid w:val="00CB11D9"/>
    <w:rsid w:val="00CB2905"/>
    <w:rsid w:val="00CB553B"/>
    <w:rsid w:val="00CC0258"/>
    <w:rsid w:val="00CC2997"/>
    <w:rsid w:val="00CC6104"/>
    <w:rsid w:val="00CC6F45"/>
    <w:rsid w:val="00CE7F24"/>
    <w:rsid w:val="00CF0BE8"/>
    <w:rsid w:val="00CF5B7A"/>
    <w:rsid w:val="00D25D97"/>
    <w:rsid w:val="00D51E19"/>
    <w:rsid w:val="00D56120"/>
    <w:rsid w:val="00D62620"/>
    <w:rsid w:val="00D6368D"/>
    <w:rsid w:val="00D669AD"/>
    <w:rsid w:val="00D71553"/>
    <w:rsid w:val="00D76BEA"/>
    <w:rsid w:val="00D825A5"/>
    <w:rsid w:val="00D912A3"/>
    <w:rsid w:val="00DB2E72"/>
    <w:rsid w:val="00DD06EB"/>
    <w:rsid w:val="00DD24D8"/>
    <w:rsid w:val="00DE1FE1"/>
    <w:rsid w:val="00DE46D6"/>
    <w:rsid w:val="00E05766"/>
    <w:rsid w:val="00E11608"/>
    <w:rsid w:val="00E163F9"/>
    <w:rsid w:val="00E277CF"/>
    <w:rsid w:val="00E329C9"/>
    <w:rsid w:val="00E33E24"/>
    <w:rsid w:val="00E355B9"/>
    <w:rsid w:val="00E40770"/>
    <w:rsid w:val="00E44B70"/>
    <w:rsid w:val="00E44E30"/>
    <w:rsid w:val="00E51166"/>
    <w:rsid w:val="00E51FBF"/>
    <w:rsid w:val="00E53A0B"/>
    <w:rsid w:val="00E54D80"/>
    <w:rsid w:val="00E6032A"/>
    <w:rsid w:val="00E613A0"/>
    <w:rsid w:val="00E66E8E"/>
    <w:rsid w:val="00E726A9"/>
    <w:rsid w:val="00E72A6B"/>
    <w:rsid w:val="00E77CB1"/>
    <w:rsid w:val="00E832AC"/>
    <w:rsid w:val="00E87B71"/>
    <w:rsid w:val="00E94DDA"/>
    <w:rsid w:val="00E94E8F"/>
    <w:rsid w:val="00EA0C1B"/>
    <w:rsid w:val="00EA0D50"/>
    <w:rsid w:val="00EA3E67"/>
    <w:rsid w:val="00EA4A50"/>
    <w:rsid w:val="00EB1128"/>
    <w:rsid w:val="00EC4528"/>
    <w:rsid w:val="00ED3625"/>
    <w:rsid w:val="00ED6103"/>
    <w:rsid w:val="00F023B4"/>
    <w:rsid w:val="00F04C7C"/>
    <w:rsid w:val="00F05264"/>
    <w:rsid w:val="00F117F4"/>
    <w:rsid w:val="00F17481"/>
    <w:rsid w:val="00F21B41"/>
    <w:rsid w:val="00F30C25"/>
    <w:rsid w:val="00F35A25"/>
    <w:rsid w:val="00F35EA5"/>
    <w:rsid w:val="00F4393B"/>
    <w:rsid w:val="00F44F86"/>
    <w:rsid w:val="00F50165"/>
    <w:rsid w:val="00F50218"/>
    <w:rsid w:val="00F53129"/>
    <w:rsid w:val="00F60D96"/>
    <w:rsid w:val="00F9110D"/>
    <w:rsid w:val="00F93E61"/>
    <w:rsid w:val="00F95782"/>
    <w:rsid w:val="00FA38B7"/>
    <w:rsid w:val="00FA6DFA"/>
    <w:rsid w:val="00FD1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8DC02D8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6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254A74"/>
  </w:style>
  <w:style w:type="paragraph" w:styleId="Titre1">
    <w:name w:val="heading 1"/>
    <w:basedOn w:val="Normal"/>
    <w:next w:val="Normal"/>
    <w:link w:val="Titre1Car"/>
    <w:qFormat/>
    <w:rsid w:val="009B72D4"/>
    <w:pPr>
      <w:outlineLvl w:val="0"/>
    </w:pPr>
    <w:rPr>
      <w:rFonts w:asciiTheme="majorHAnsi" w:hAnsiTheme="majorHAnsi"/>
      <w:b/>
      <w:sz w:val="80"/>
      <w:szCs w:val="80"/>
    </w:rPr>
  </w:style>
  <w:style w:type="paragraph" w:styleId="Titre2">
    <w:name w:val="heading 2"/>
    <w:basedOn w:val="Normal"/>
    <w:next w:val="Normal"/>
    <w:link w:val="Titre2Car"/>
    <w:uiPriority w:val="1"/>
    <w:qFormat/>
    <w:rsid w:val="009B72D4"/>
    <w:pPr>
      <w:outlineLvl w:val="1"/>
    </w:pPr>
    <w:rPr>
      <w:rFonts w:asciiTheme="majorHAnsi" w:hAnsiTheme="majorHAnsi"/>
      <w:sz w:val="36"/>
      <w:szCs w:val="36"/>
    </w:rPr>
  </w:style>
  <w:style w:type="paragraph" w:styleId="Titre3">
    <w:name w:val="heading 3"/>
    <w:basedOn w:val="Normal"/>
    <w:next w:val="Normal"/>
    <w:link w:val="Titre3Car"/>
    <w:uiPriority w:val="2"/>
    <w:qFormat/>
    <w:rsid w:val="009B72D4"/>
    <w:pPr>
      <w:jc w:val="center"/>
      <w:outlineLvl w:val="2"/>
    </w:pPr>
    <w:rPr>
      <w:rFonts w:asciiTheme="majorHAnsi" w:hAnsiTheme="majorHAnsi"/>
      <w:b/>
      <w:color w:val="000000" w:themeColor="text1"/>
      <w:sz w:val="44"/>
      <w:szCs w:val="36"/>
    </w:rPr>
  </w:style>
  <w:style w:type="paragraph" w:styleId="Titre4">
    <w:name w:val="heading 4"/>
    <w:basedOn w:val="Normal"/>
    <w:next w:val="Normal"/>
    <w:link w:val="Titre4Car"/>
    <w:uiPriority w:val="3"/>
    <w:qFormat/>
    <w:rsid w:val="00973342"/>
    <w:pPr>
      <w:ind w:left="567" w:right="567"/>
      <w:jc w:val="center"/>
      <w:outlineLvl w:val="3"/>
    </w:pPr>
    <w:rPr>
      <w:b/>
      <w:sz w:val="74"/>
    </w:rPr>
  </w:style>
  <w:style w:type="paragraph" w:styleId="Titre5">
    <w:name w:val="heading 5"/>
    <w:basedOn w:val="Texte"/>
    <w:next w:val="Normal"/>
    <w:link w:val="Titre5Car"/>
    <w:uiPriority w:val="4"/>
    <w:qFormat/>
    <w:rsid w:val="00E832AC"/>
    <w:pPr>
      <w:outlineLvl w:val="4"/>
    </w:pPr>
    <w:rPr>
      <w:b/>
      <w:color w:val="E2B80F" w:themeColor="accent1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Ancredugraphisme">
    <w:name w:val="Ancre du graphisme"/>
    <w:basedOn w:val="Normal"/>
    <w:uiPriority w:val="8"/>
    <w:qFormat/>
    <w:rsid w:val="00A602AF"/>
    <w:rPr>
      <w:sz w:val="10"/>
    </w:rPr>
  </w:style>
  <w:style w:type="table" w:styleId="Grilledutableau">
    <w:name w:val="Table Grid"/>
    <w:basedOn w:val="TableauNormal"/>
    <w:uiPriority w:val="59"/>
    <w:rsid w:val="00A602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rsid w:val="00A602AF"/>
    <w:rPr>
      <w:rFonts w:ascii="Times New Roman" w:hAnsi="Times New Roman" w:cs="Times New Roman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B72D4"/>
    <w:rPr>
      <w:rFonts w:ascii="Times New Roman" w:hAnsi="Times New Roman" w:cs="Times New Roman"/>
      <w:sz w:val="18"/>
      <w:szCs w:val="18"/>
    </w:rPr>
  </w:style>
  <w:style w:type="character" w:customStyle="1" w:styleId="Titre1Car">
    <w:name w:val="Titre 1 Car"/>
    <w:basedOn w:val="Policepardfaut"/>
    <w:link w:val="Titre1"/>
    <w:rsid w:val="009B72D4"/>
    <w:rPr>
      <w:rFonts w:asciiTheme="majorHAnsi" w:hAnsiTheme="majorHAnsi"/>
      <w:b/>
      <w:sz w:val="80"/>
      <w:szCs w:val="80"/>
    </w:rPr>
  </w:style>
  <w:style w:type="character" w:customStyle="1" w:styleId="Titre2Car">
    <w:name w:val="Titre 2 Car"/>
    <w:basedOn w:val="Policepardfaut"/>
    <w:link w:val="Titre2"/>
    <w:uiPriority w:val="1"/>
    <w:rsid w:val="009B72D4"/>
    <w:rPr>
      <w:rFonts w:asciiTheme="majorHAnsi" w:hAnsiTheme="majorHAnsi"/>
      <w:sz w:val="36"/>
      <w:szCs w:val="36"/>
    </w:rPr>
  </w:style>
  <w:style w:type="paragraph" w:styleId="En-tte">
    <w:name w:val="header"/>
    <w:basedOn w:val="Normal"/>
    <w:link w:val="En-tteCar"/>
    <w:uiPriority w:val="99"/>
    <w:rsid w:val="00E832AC"/>
    <w:pPr>
      <w:tabs>
        <w:tab w:val="center" w:pos="4680"/>
        <w:tab w:val="right" w:pos="9360"/>
      </w:tabs>
      <w:jc w:val="right"/>
    </w:pPr>
    <w:rPr>
      <w:rFonts w:asciiTheme="majorHAnsi" w:hAnsiTheme="majorHAnsi"/>
      <w:sz w:val="20"/>
    </w:rPr>
  </w:style>
  <w:style w:type="character" w:customStyle="1" w:styleId="En-tteCar">
    <w:name w:val="En-tête Car"/>
    <w:basedOn w:val="Policepardfaut"/>
    <w:link w:val="En-tte"/>
    <w:uiPriority w:val="99"/>
    <w:rsid w:val="00E832AC"/>
    <w:rPr>
      <w:rFonts w:asciiTheme="majorHAnsi" w:hAnsiTheme="majorHAnsi"/>
      <w:sz w:val="20"/>
    </w:rPr>
  </w:style>
  <w:style w:type="paragraph" w:styleId="Pieddepage">
    <w:name w:val="footer"/>
    <w:basedOn w:val="Normal"/>
    <w:link w:val="PieddepageCar"/>
    <w:uiPriority w:val="99"/>
    <w:rsid w:val="00E832AC"/>
    <w:pPr>
      <w:tabs>
        <w:tab w:val="center" w:pos="4680"/>
        <w:tab w:val="right" w:pos="9360"/>
      </w:tabs>
      <w:ind w:right="360"/>
      <w:jc w:val="right"/>
    </w:pPr>
    <w:rPr>
      <w:rFonts w:asciiTheme="majorHAnsi" w:hAnsiTheme="majorHAnsi"/>
      <w:sz w:val="20"/>
    </w:rPr>
  </w:style>
  <w:style w:type="character" w:customStyle="1" w:styleId="PieddepageCar">
    <w:name w:val="Pied de page Car"/>
    <w:basedOn w:val="Policepardfaut"/>
    <w:link w:val="Pieddepage"/>
    <w:uiPriority w:val="99"/>
    <w:rsid w:val="00E832AC"/>
    <w:rPr>
      <w:rFonts w:asciiTheme="majorHAnsi" w:hAnsiTheme="majorHAnsi"/>
      <w:sz w:val="20"/>
    </w:rPr>
  </w:style>
  <w:style w:type="character" w:styleId="Numrodepage">
    <w:name w:val="page number"/>
    <w:basedOn w:val="Policepardfaut"/>
    <w:uiPriority w:val="99"/>
    <w:semiHidden/>
    <w:rsid w:val="009B2968"/>
  </w:style>
  <w:style w:type="character" w:customStyle="1" w:styleId="Titre3Car">
    <w:name w:val="Titre 3 Car"/>
    <w:basedOn w:val="Policepardfaut"/>
    <w:link w:val="Titre3"/>
    <w:uiPriority w:val="2"/>
    <w:rsid w:val="009B72D4"/>
    <w:rPr>
      <w:rFonts w:asciiTheme="majorHAnsi" w:hAnsiTheme="majorHAnsi"/>
      <w:b/>
      <w:color w:val="000000" w:themeColor="text1"/>
      <w:sz w:val="44"/>
      <w:szCs w:val="36"/>
    </w:rPr>
  </w:style>
  <w:style w:type="character" w:customStyle="1" w:styleId="Titre4Car">
    <w:name w:val="Titre 4 Car"/>
    <w:basedOn w:val="Policepardfaut"/>
    <w:link w:val="Titre4"/>
    <w:uiPriority w:val="3"/>
    <w:rsid w:val="00973342"/>
    <w:rPr>
      <w:b/>
      <w:sz w:val="74"/>
    </w:rPr>
  </w:style>
  <w:style w:type="paragraph" w:customStyle="1" w:styleId="Texte">
    <w:name w:val="Texte"/>
    <w:basedOn w:val="Normal"/>
    <w:uiPriority w:val="5"/>
    <w:qFormat/>
    <w:rsid w:val="00973342"/>
    <w:rPr>
      <w:sz w:val="26"/>
      <w:szCs w:val="28"/>
    </w:rPr>
  </w:style>
  <w:style w:type="paragraph" w:customStyle="1" w:styleId="Lgendedelimage">
    <w:name w:val="Légende de l’image"/>
    <w:basedOn w:val="Normal"/>
    <w:uiPriority w:val="6"/>
    <w:qFormat/>
    <w:rsid w:val="009B72D4"/>
    <w:pPr>
      <w:ind w:left="113"/>
    </w:pPr>
    <w:rPr>
      <w:i/>
      <w:color w:val="000000" w:themeColor="text1"/>
    </w:rPr>
  </w:style>
  <w:style w:type="character" w:customStyle="1" w:styleId="Titre5Car">
    <w:name w:val="Titre 5 Car"/>
    <w:basedOn w:val="Policepardfaut"/>
    <w:link w:val="Titre5"/>
    <w:uiPriority w:val="4"/>
    <w:rsid w:val="00E832AC"/>
    <w:rPr>
      <w:b/>
      <w:color w:val="E2B80F" w:themeColor="accent1"/>
      <w:sz w:val="28"/>
      <w:szCs w:val="28"/>
    </w:rPr>
  </w:style>
  <w:style w:type="character" w:styleId="Textedelespacerserv">
    <w:name w:val="Placeholder Text"/>
    <w:basedOn w:val="Policepardfaut"/>
    <w:uiPriority w:val="99"/>
    <w:semiHidden/>
    <w:rsid w:val="00A123DD"/>
    <w:rPr>
      <w:color w:val="80808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452055"/>
    <w:pPr>
      <w:keepNext/>
      <w:keepLines/>
      <w:spacing w:before="240" w:line="259" w:lineRule="auto"/>
      <w:outlineLvl w:val="9"/>
    </w:pPr>
    <w:rPr>
      <w:rFonts w:eastAsiaTheme="majorEastAsia" w:cstheme="majorBidi"/>
      <w:b w:val="0"/>
      <w:color w:val="A9890B" w:themeColor="accent1" w:themeShade="BF"/>
      <w:sz w:val="32"/>
      <w:szCs w:val="32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452055"/>
    <w:pPr>
      <w:spacing w:after="100" w:line="259" w:lineRule="auto"/>
      <w:ind w:left="220"/>
    </w:pPr>
    <w:rPr>
      <w:rFonts w:eastAsiaTheme="minorEastAsia" w:cs="Times New Roman"/>
      <w:sz w:val="22"/>
      <w:szCs w:val="22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B602A"/>
    <w:pPr>
      <w:spacing w:after="100" w:line="259" w:lineRule="auto"/>
    </w:pPr>
    <w:rPr>
      <w:rFonts w:eastAsiaTheme="minorEastAsia" w:cs="Times New Roman"/>
      <w:b/>
      <w:bCs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452055"/>
    <w:pPr>
      <w:spacing w:after="100" w:line="259" w:lineRule="auto"/>
      <w:ind w:left="440"/>
    </w:pPr>
    <w:rPr>
      <w:rFonts w:eastAsiaTheme="minorEastAsia" w:cs="Times New Roman"/>
      <w:sz w:val="22"/>
      <w:szCs w:val="22"/>
      <w:lang w:eastAsia="fr-FR"/>
    </w:rPr>
  </w:style>
  <w:style w:type="character" w:styleId="Lienhypertexte">
    <w:name w:val="Hyperlink"/>
    <w:basedOn w:val="Policepardfaut"/>
    <w:uiPriority w:val="99"/>
    <w:unhideWhenUsed/>
    <w:rsid w:val="00452055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285E33"/>
    <w:pPr>
      <w:ind w:left="720"/>
      <w:contextualSpacing/>
    </w:pPr>
  </w:style>
  <w:style w:type="character" w:customStyle="1" w:styleId="normaltextrun">
    <w:name w:val="normaltextrun"/>
    <w:basedOn w:val="Policepardfaut"/>
    <w:rsid w:val="00821A4D"/>
  </w:style>
  <w:style w:type="character" w:customStyle="1" w:styleId="eop">
    <w:name w:val="eop"/>
    <w:basedOn w:val="Policepardfaut"/>
    <w:rsid w:val="00821A4D"/>
  </w:style>
  <w:style w:type="paragraph" w:customStyle="1" w:styleId="paragraph">
    <w:name w:val="paragraph"/>
    <w:basedOn w:val="Normal"/>
    <w:rsid w:val="00821A4D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fr-FR"/>
    </w:rPr>
  </w:style>
  <w:style w:type="paragraph" w:customStyle="1" w:styleId="outlineelement">
    <w:name w:val="outlineelement"/>
    <w:basedOn w:val="Normal"/>
    <w:rsid w:val="006A1D19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fr-FR"/>
    </w:rPr>
  </w:style>
  <w:style w:type="character" w:customStyle="1" w:styleId="mathspan">
    <w:name w:val="mathspan"/>
    <w:basedOn w:val="Policepardfaut"/>
    <w:rsid w:val="006A1D19"/>
  </w:style>
  <w:style w:type="character" w:customStyle="1" w:styleId="mi">
    <w:name w:val="mi"/>
    <w:basedOn w:val="Policepardfaut"/>
    <w:rsid w:val="006A1D19"/>
  </w:style>
  <w:style w:type="character" w:customStyle="1" w:styleId="mjxassistivemathml">
    <w:name w:val="mjx_assistive_mathml"/>
    <w:basedOn w:val="Policepardfaut"/>
    <w:rsid w:val="006A1D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0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29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1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1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75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2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6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68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5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50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1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88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80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7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5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2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672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15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1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43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6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52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3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8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96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54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1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20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7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99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7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34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69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26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51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8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06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02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61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94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88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27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1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03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11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5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56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23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3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1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10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43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3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54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66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eatr\AppData\Roaming\Microsoft\Templates\Rapport%20moderne.dotx" TargetMode="External"/></Relationships>
</file>

<file path=word/theme/theme1.xml><?xml version="1.0" encoding="utf-8"?>
<a:theme xmlns:a="http://schemas.openxmlformats.org/drawingml/2006/main" name="MR">
  <a:themeElements>
    <a:clrScheme name="Modern Report 1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E2B80F"/>
      </a:accent1>
      <a:accent2>
        <a:srgbClr val="FF7900"/>
      </a:accent2>
      <a:accent3>
        <a:srgbClr val="007093"/>
      </a:accent3>
      <a:accent4>
        <a:srgbClr val="005C7C"/>
      </a:accent4>
      <a:accent5>
        <a:srgbClr val="004B67"/>
      </a:accent5>
      <a:accent6>
        <a:srgbClr val="002E44"/>
      </a:accent6>
      <a:hlink>
        <a:srgbClr val="0000FF"/>
      </a:hlink>
      <a:folHlink>
        <a:srgbClr val="FF00FF"/>
      </a:folHlink>
    </a:clrScheme>
    <a:fontScheme name="Custom 12">
      <a:majorFont>
        <a:latin typeface="Franklin Gothic Medium"/>
        <a:ea typeface=""/>
        <a:cs typeface=""/>
      </a:majorFont>
      <a:minorFont>
        <a:latin typeface="Book Antiqu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R" id="{576F8857-8344-CC40-AE0E-EF60A6767544}" vid="{BDC92DF4-E7E1-0844-A1CD-530A464FD27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69e5ba0b-2a21-4437-8aa7-8b92f351f380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891D8A98EFDA348B5BB71E6D2D3889C" ma:contentTypeVersion="12" ma:contentTypeDescription="Create a new document." ma:contentTypeScope="" ma:versionID="0728cd25e35103bc5a3bd922e448162d">
  <xsd:schema xmlns:xsd="http://www.w3.org/2001/XMLSchema" xmlns:xs="http://www.w3.org/2001/XMLSchema" xmlns:p="http://schemas.microsoft.com/office/2006/metadata/properties" xmlns:ns3="69e5ba0b-2a21-4437-8aa7-8b92f351f380" xmlns:ns4="0d58c43c-84e3-4c66-bf93-5cde1dec78ba" targetNamespace="http://schemas.microsoft.com/office/2006/metadata/properties" ma:root="true" ma:fieldsID="ec259cbb9945610142fba300187ce7d0" ns3:_="" ns4:_="">
    <xsd:import namespace="69e5ba0b-2a21-4437-8aa7-8b92f351f380"/>
    <xsd:import namespace="0d58c43c-84e3-4c66-bf93-5cde1dec78b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e5ba0b-2a21-4437-8aa7-8b92f351f38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58c43c-84e3-4c66-bf93-5cde1dec78ba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E1983F-6286-415F-8BD0-D2570EFEFB27}">
  <ds:schemaRefs>
    <ds:schemaRef ds:uri="http://schemas.microsoft.com/office/2006/metadata/properties"/>
    <ds:schemaRef ds:uri="http://schemas.microsoft.com/office/infopath/2007/PartnerControls"/>
    <ds:schemaRef ds:uri="69e5ba0b-2a21-4437-8aa7-8b92f351f380"/>
  </ds:schemaRefs>
</ds:datastoreItem>
</file>

<file path=customXml/itemProps2.xml><?xml version="1.0" encoding="utf-8"?>
<ds:datastoreItem xmlns:ds="http://schemas.openxmlformats.org/officeDocument/2006/customXml" ds:itemID="{6A5176B7-6003-4338-9AC1-154699D7B4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9e5ba0b-2a21-4437-8aa7-8b92f351f380"/>
    <ds:schemaRef ds:uri="0d58c43c-84e3-4c66-bf93-5cde1dec78b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E058DEA-A24B-4A4E-9EA4-6D86FDA62B5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3FE9F1A-D9DA-46DA-A7D2-480596EB35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moderne.dotx</Template>
  <TotalTime>0</TotalTime>
  <Pages>13</Pages>
  <Words>313</Words>
  <Characters>1723</Characters>
  <Application>Microsoft Office Word</Application>
  <DocSecurity>0</DocSecurity>
  <Lines>14</Lines>
  <Paragraphs>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2023-06-07T21:05:00Z</dcterms:created>
  <dcterms:modified xsi:type="dcterms:W3CDTF">2023-06-07T23:27:00Z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0x0101006891D8A98EFDA348B5BB71E6D2D3889C</vt:lpwstr>
  </property>
</Properties>
</file>